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0446AF6B" wp14:editId="26C45C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rsidR="00C6554A" w:rsidRDefault="00C125BF" w:rsidP="00C6554A">
      <w:pPr>
        <w:pStyle w:val="Title"/>
      </w:pPr>
      <w:r>
        <w:t>Documents Package</w:t>
      </w:r>
    </w:p>
    <w:p w:rsidR="00C6554A" w:rsidRPr="00D5413C" w:rsidRDefault="00C125BF" w:rsidP="00C6554A">
      <w:pPr>
        <w:pStyle w:val="Subtitle"/>
      </w:pPr>
      <w:r>
        <w:t>docs on karmacircle web app</w:t>
      </w:r>
    </w:p>
    <w:p w:rsidR="00C6554A" w:rsidRPr="00C125BF" w:rsidRDefault="00C125BF" w:rsidP="00C6554A">
      <w:pPr>
        <w:pStyle w:val="ContactInfo"/>
        <w:rPr>
          <w:lang w:val="de-DE"/>
        </w:rPr>
      </w:pPr>
      <w:r w:rsidRPr="00C125BF">
        <w:rPr>
          <w:lang w:val="de-DE"/>
        </w:rPr>
        <w:t>Nur Ertem Unden</w:t>
      </w:r>
      <w:r w:rsidR="00C6554A" w:rsidRPr="00C125BF">
        <w:rPr>
          <w:lang w:val="de-DE"/>
        </w:rPr>
        <w:t xml:space="preserve"> | </w:t>
      </w:r>
      <w:r w:rsidRPr="00C125BF">
        <w:rPr>
          <w:lang w:val="de-DE"/>
        </w:rPr>
        <w:t>SWE 573</w:t>
      </w:r>
      <w:r w:rsidR="00C6554A" w:rsidRPr="00C125BF">
        <w:rPr>
          <w:lang w:val="de-DE"/>
        </w:rPr>
        <w:t xml:space="preserve"> | </w:t>
      </w:r>
      <w:r>
        <w:rPr>
          <w:lang w:val="de-DE"/>
        </w:rPr>
        <w:t>19 December 2016</w:t>
      </w:r>
      <w:r w:rsidR="00C6554A" w:rsidRPr="00C125BF">
        <w:rPr>
          <w:lang w:val="de-DE"/>
        </w:rPr>
        <w:br w:type="page"/>
      </w:r>
    </w:p>
    <w:sdt>
      <w:sdtPr>
        <w:rPr>
          <w:rFonts w:asciiTheme="minorHAnsi" w:eastAsiaTheme="minorHAnsi" w:hAnsiTheme="minorHAnsi" w:cstheme="minorBidi"/>
          <w:color w:val="595959" w:themeColor="text1" w:themeTint="A6"/>
          <w:sz w:val="24"/>
          <w:szCs w:val="24"/>
        </w:rPr>
        <w:id w:val="-843547806"/>
        <w:docPartObj>
          <w:docPartGallery w:val="Table of Contents"/>
          <w:docPartUnique/>
        </w:docPartObj>
      </w:sdtPr>
      <w:sdtEndPr>
        <w:rPr>
          <w:b/>
          <w:bCs/>
          <w:noProof/>
        </w:rPr>
      </w:sdtEndPr>
      <w:sdtContent>
        <w:p w:rsidR="00C125BF" w:rsidRDefault="00C125BF">
          <w:pPr>
            <w:pStyle w:val="TOCHeading"/>
          </w:pPr>
          <w:r>
            <w:t>Table of Contents</w:t>
          </w:r>
        </w:p>
        <w:p w:rsidR="002077D3" w:rsidRDefault="00C125BF">
          <w:pPr>
            <w:pStyle w:val="TOC1"/>
            <w:tabs>
              <w:tab w:val="right" w:leader="dot" w:pos="8630"/>
            </w:tabs>
            <w:rPr>
              <w:rFonts w:eastAsiaTheme="minorEastAsia"/>
              <w:noProof/>
              <w:color w:val="auto"/>
              <w:sz w:val="22"/>
              <w:szCs w:val="22"/>
            </w:rPr>
          </w:pPr>
          <w:r>
            <w:fldChar w:fldCharType="begin"/>
          </w:r>
          <w:r>
            <w:instrText xml:space="preserve"> TOC \o "1-3" \h \z \u </w:instrText>
          </w:r>
          <w:r>
            <w:fldChar w:fldCharType="separate"/>
          </w:r>
          <w:hyperlink w:anchor="_Toc469966640" w:history="1">
            <w:r w:rsidR="002077D3" w:rsidRPr="00681A11">
              <w:rPr>
                <w:rStyle w:val="Hyperlink"/>
                <w:noProof/>
              </w:rPr>
              <w:t>All the files, docs are under the cloud repo shared with edit permissions:</w:t>
            </w:r>
            <w:r w:rsidR="002077D3">
              <w:rPr>
                <w:noProof/>
                <w:webHidden/>
              </w:rPr>
              <w:tab/>
            </w:r>
            <w:r w:rsidR="002077D3">
              <w:rPr>
                <w:noProof/>
                <w:webHidden/>
              </w:rPr>
              <w:fldChar w:fldCharType="begin"/>
            </w:r>
            <w:r w:rsidR="002077D3">
              <w:rPr>
                <w:noProof/>
                <w:webHidden/>
              </w:rPr>
              <w:instrText xml:space="preserve"> PAGEREF _Toc469966640 \h </w:instrText>
            </w:r>
            <w:r w:rsidR="002077D3">
              <w:rPr>
                <w:noProof/>
                <w:webHidden/>
              </w:rPr>
            </w:r>
            <w:r w:rsidR="002077D3">
              <w:rPr>
                <w:noProof/>
                <w:webHidden/>
              </w:rPr>
              <w:fldChar w:fldCharType="separate"/>
            </w:r>
            <w:r w:rsidR="002077D3">
              <w:rPr>
                <w:noProof/>
                <w:webHidden/>
              </w:rPr>
              <w:t>2</w:t>
            </w:r>
            <w:r w:rsidR="002077D3">
              <w:rPr>
                <w:noProof/>
                <w:webHidden/>
              </w:rPr>
              <w:fldChar w:fldCharType="end"/>
            </w:r>
          </w:hyperlink>
        </w:p>
        <w:p w:rsidR="002077D3" w:rsidRDefault="002077D3">
          <w:pPr>
            <w:pStyle w:val="TOC1"/>
            <w:tabs>
              <w:tab w:val="right" w:leader="dot" w:pos="8630"/>
            </w:tabs>
            <w:rPr>
              <w:rFonts w:eastAsiaTheme="minorEastAsia"/>
              <w:noProof/>
              <w:color w:val="auto"/>
              <w:sz w:val="22"/>
              <w:szCs w:val="22"/>
            </w:rPr>
          </w:pPr>
          <w:hyperlink w:anchor="_Toc469966641" w:history="1">
            <w:r w:rsidRPr="00681A11">
              <w:rPr>
                <w:rStyle w:val="Hyperlink"/>
                <w:noProof/>
              </w:rPr>
              <w:t>Overview</w:t>
            </w:r>
            <w:r>
              <w:rPr>
                <w:noProof/>
                <w:webHidden/>
              </w:rPr>
              <w:tab/>
            </w:r>
            <w:r>
              <w:rPr>
                <w:noProof/>
                <w:webHidden/>
              </w:rPr>
              <w:fldChar w:fldCharType="begin"/>
            </w:r>
            <w:r>
              <w:rPr>
                <w:noProof/>
                <w:webHidden/>
              </w:rPr>
              <w:instrText xml:space="preserve"> PAGEREF _Toc469966641 \h </w:instrText>
            </w:r>
            <w:r>
              <w:rPr>
                <w:noProof/>
                <w:webHidden/>
              </w:rPr>
            </w:r>
            <w:r>
              <w:rPr>
                <w:noProof/>
                <w:webHidden/>
              </w:rPr>
              <w:fldChar w:fldCharType="separate"/>
            </w:r>
            <w:r>
              <w:rPr>
                <w:noProof/>
                <w:webHidden/>
              </w:rPr>
              <w:t>2</w:t>
            </w:r>
            <w:r>
              <w:rPr>
                <w:noProof/>
                <w:webHidden/>
              </w:rPr>
              <w:fldChar w:fldCharType="end"/>
            </w:r>
          </w:hyperlink>
        </w:p>
        <w:p w:rsidR="002077D3" w:rsidRDefault="002077D3">
          <w:pPr>
            <w:pStyle w:val="TOC1"/>
            <w:tabs>
              <w:tab w:val="right" w:leader="dot" w:pos="8630"/>
            </w:tabs>
            <w:rPr>
              <w:rFonts w:eastAsiaTheme="minorEastAsia"/>
              <w:noProof/>
              <w:color w:val="auto"/>
              <w:sz w:val="22"/>
              <w:szCs w:val="22"/>
            </w:rPr>
          </w:pPr>
          <w:hyperlink w:anchor="_Toc469966642" w:history="1">
            <w:r w:rsidRPr="00681A11">
              <w:rPr>
                <w:rStyle w:val="Hyperlink"/>
                <w:noProof/>
              </w:rPr>
              <w:t>Project Plan Outline</w:t>
            </w:r>
            <w:r>
              <w:rPr>
                <w:noProof/>
                <w:webHidden/>
              </w:rPr>
              <w:tab/>
            </w:r>
            <w:r>
              <w:rPr>
                <w:noProof/>
                <w:webHidden/>
              </w:rPr>
              <w:fldChar w:fldCharType="begin"/>
            </w:r>
            <w:r>
              <w:rPr>
                <w:noProof/>
                <w:webHidden/>
              </w:rPr>
              <w:instrText xml:space="preserve"> PAGEREF _Toc469966642 \h </w:instrText>
            </w:r>
            <w:r>
              <w:rPr>
                <w:noProof/>
                <w:webHidden/>
              </w:rPr>
            </w:r>
            <w:r>
              <w:rPr>
                <w:noProof/>
                <w:webHidden/>
              </w:rPr>
              <w:fldChar w:fldCharType="separate"/>
            </w:r>
            <w:r>
              <w:rPr>
                <w:noProof/>
                <w:webHidden/>
              </w:rPr>
              <w:t>3</w:t>
            </w:r>
            <w:r>
              <w:rPr>
                <w:noProof/>
                <w:webHidden/>
              </w:rPr>
              <w:fldChar w:fldCharType="end"/>
            </w:r>
          </w:hyperlink>
        </w:p>
        <w:p w:rsidR="002077D3" w:rsidRDefault="002077D3">
          <w:pPr>
            <w:pStyle w:val="TOC1"/>
            <w:tabs>
              <w:tab w:val="right" w:leader="dot" w:pos="8630"/>
            </w:tabs>
            <w:rPr>
              <w:rFonts w:eastAsiaTheme="minorEastAsia"/>
              <w:noProof/>
              <w:color w:val="auto"/>
              <w:sz w:val="22"/>
              <w:szCs w:val="22"/>
            </w:rPr>
          </w:pPr>
          <w:hyperlink w:anchor="_Toc469966643" w:history="1">
            <w:r w:rsidRPr="00681A11">
              <w:rPr>
                <w:rStyle w:val="Hyperlink"/>
                <w:noProof/>
              </w:rPr>
              <w:t>Requirements Document</w:t>
            </w:r>
            <w:r>
              <w:rPr>
                <w:noProof/>
                <w:webHidden/>
              </w:rPr>
              <w:tab/>
            </w:r>
            <w:r>
              <w:rPr>
                <w:noProof/>
                <w:webHidden/>
              </w:rPr>
              <w:fldChar w:fldCharType="begin"/>
            </w:r>
            <w:r>
              <w:rPr>
                <w:noProof/>
                <w:webHidden/>
              </w:rPr>
              <w:instrText xml:space="preserve"> PAGEREF _Toc469966643 \h </w:instrText>
            </w:r>
            <w:r>
              <w:rPr>
                <w:noProof/>
                <w:webHidden/>
              </w:rPr>
            </w:r>
            <w:r>
              <w:rPr>
                <w:noProof/>
                <w:webHidden/>
              </w:rPr>
              <w:fldChar w:fldCharType="separate"/>
            </w:r>
            <w:r>
              <w:rPr>
                <w:noProof/>
                <w:webHidden/>
              </w:rPr>
              <w:t>5</w:t>
            </w:r>
            <w:r>
              <w:rPr>
                <w:noProof/>
                <w:webHidden/>
              </w:rPr>
              <w:fldChar w:fldCharType="end"/>
            </w:r>
          </w:hyperlink>
        </w:p>
        <w:p w:rsidR="002077D3" w:rsidRDefault="002077D3">
          <w:pPr>
            <w:pStyle w:val="TOC1"/>
            <w:tabs>
              <w:tab w:val="right" w:leader="dot" w:pos="8630"/>
            </w:tabs>
            <w:rPr>
              <w:rFonts w:eastAsiaTheme="minorEastAsia"/>
              <w:noProof/>
              <w:color w:val="auto"/>
              <w:sz w:val="22"/>
              <w:szCs w:val="22"/>
            </w:rPr>
          </w:pPr>
          <w:hyperlink w:anchor="_Toc469966644" w:history="1">
            <w:r w:rsidRPr="00681A11">
              <w:rPr>
                <w:rStyle w:val="Hyperlink"/>
                <w:noProof/>
              </w:rPr>
              <w:t>Software Design Document</w:t>
            </w:r>
            <w:r>
              <w:rPr>
                <w:noProof/>
                <w:webHidden/>
              </w:rPr>
              <w:tab/>
            </w:r>
            <w:r>
              <w:rPr>
                <w:noProof/>
                <w:webHidden/>
              </w:rPr>
              <w:fldChar w:fldCharType="begin"/>
            </w:r>
            <w:r>
              <w:rPr>
                <w:noProof/>
                <w:webHidden/>
              </w:rPr>
              <w:instrText xml:space="preserve"> PAGEREF _Toc469966644 \h </w:instrText>
            </w:r>
            <w:r>
              <w:rPr>
                <w:noProof/>
                <w:webHidden/>
              </w:rPr>
            </w:r>
            <w:r>
              <w:rPr>
                <w:noProof/>
                <w:webHidden/>
              </w:rPr>
              <w:fldChar w:fldCharType="separate"/>
            </w:r>
            <w:r>
              <w:rPr>
                <w:noProof/>
                <w:webHidden/>
              </w:rPr>
              <w:t>7</w:t>
            </w:r>
            <w:r>
              <w:rPr>
                <w:noProof/>
                <w:webHidden/>
              </w:rPr>
              <w:fldChar w:fldCharType="end"/>
            </w:r>
          </w:hyperlink>
        </w:p>
        <w:p w:rsidR="002077D3" w:rsidRDefault="002077D3">
          <w:pPr>
            <w:pStyle w:val="TOC3"/>
            <w:tabs>
              <w:tab w:val="right" w:leader="dot" w:pos="8630"/>
            </w:tabs>
            <w:rPr>
              <w:rFonts w:eastAsiaTheme="minorEastAsia"/>
              <w:noProof/>
              <w:color w:val="auto"/>
              <w:sz w:val="22"/>
              <w:szCs w:val="22"/>
            </w:rPr>
          </w:pPr>
          <w:hyperlink w:anchor="_Toc469966645" w:history="1">
            <w:r w:rsidRPr="00681A11">
              <w:rPr>
                <w:rStyle w:val="Hyperlink"/>
                <w:noProof/>
              </w:rPr>
              <w:t>Architecture Component Diagram</w:t>
            </w:r>
            <w:r>
              <w:rPr>
                <w:noProof/>
                <w:webHidden/>
              </w:rPr>
              <w:tab/>
            </w:r>
            <w:r>
              <w:rPr>
                <w:noProof/>
                <w:webHidden/>
              </w:rPr>
              <w:fldChar w:fldCharType="begin"/>
            </w:r>
            <w:r>
              <w:rPr>
                <w:noProof/>
                <w:webHidden/>
              </w:rPr>
              <w:instrText xml:space="preserve"> PAGEREF _Toc469966645 \h </w:instrText>
            </w:r>
            <w:r>
              <w:rPr>
                <w:noProof/>
                <w:webHidden/>
              </w:rPr>
            </w:r>
            <w:r>
              <w:rPr>
                <w:noProof/>
                <w:webHidden/>
              </w:rPr>
              <w:fldChar w:fldCharType="separate"/>
            </w:r>
            <w:r>
              <w:rPr>
                <w:noProof/>
                <w:webHidden/>
              </w:rPr>
              <w:t>7</w:t>
            </w:r>
            <w:r>
              <w:rPr>
                <w:noProof/>
                <w:webHidden/>
              </w:rPr>
              <w:fldChar w:fldCharType="end"/>
            </w:r>
          </w:hyperlink>
        </w:p>
        <w:p w:rsidR="002077D3" w:rsidRDefault="002077D3">
          <w:pPr>
            <w:pStyle w:val="TOC3"/>
            <w:tabs>
              <w:tab w:val="right" w:leader="dot" w:pos="8630"/>
            </w:tabs>
            <w:rPr>
              <w:rFonts w:eastAsiaTheme="minorEastAsia"/>
              <w:noProof/>
              <w:color w:val="auto"/>
              <w:sz w:val="22"/>
              <w:szCs w:val="22"/>
            </w:rPr>
          </w:pPr>
          <w:hyperlink w:anchor="_Toc469966646" w:history="1">
            <w:r w:rsidRPr="00681A11">
              <w:rPr>
                <w:rStyle w:val="Hyperlink"/>
                <w:noProof/>
              </w:rPr>
              <w:t>Django simple Model View Controller Structure</w:t>
            </w:r>
            <w:r>
              <w:rPr>
                <w:noProof/>
                <w:webHidden/>
              </w:rPr>
              <w:tab/>
            </w:r>
            <w:r>
              <w:rPr>
                <w:noProof/>
                <w:webHidden/>
              </w:rPr>
              <w:fldChar w:fldCharType="begin"/>
            </w:r>
            <w:r>
              <w:rPr>
                <w:noProof/>
                <w:webHidden/>
              </w:rPr>
              <w:instrText xml:space="preserve"> PAGEREF _Toc469966646 \h </w:instrText>
            </w:r>
            <w:r>
              <w:rPr>
                <w:noProof/>
                <w:webHidden/>
              </w:rPr>
            </w:r>
            <w:r>
              <w:rPr>
                <w:noProof/>
                <w:webHidden/>
              </w:rPr>
              <w:fldChar w:fldCharType="separate"/>
            </w:r>
            <w:r>
              <w:rPr>
                <w:noProof/>
                <w:webHidden/>
              </w:rPr>
              <w:t>8</w:t>
            </w:r>
            <w:r>
              <w:rPr>
                <w:noProof/>
                <w:webHidden/>
              </w:rPr>
              <w:fldChar w:fldCharType="end"/>
            </w:r>
          </w:hyperlink>
        </w:p>
        <w:p w:rsidR="002077D3" w:rsidRDefault="002077D3">
          <w:pPr>
            <w:pStyle w:val="TOC3"/>
            <w:tabs>
              <w:tab w:val="right" w:leader="dot" w:pos="8630"/>
            </w:tabs>
            <w:rPr>
              <w:rFonts w:eastAsiaTheme="minorEastAsia"/>
              <w:noProof/>
              <w:color w:val="auto"/>
              <w:sz w:val="22"/>
              <w:szCs w:val="22"/>
            </w:rPr>
          </w:pPr>
          <w:hyperlink w:anchor="_Toc469966647" w:history="1">
            <w:r w:rsidRPr="00681A11">
              <w:rPr>
                <w:rStyle w:val="Hyperlink"/>
                <w:noProof/>
              </w:rPr>
              <w:t>Use case diagram</w:t>
            </w:r>
            <w:r>
              <w:rPr>
                <w:noProof/>
                <w:webHidden/>
              </w:rPr>
              <w:tab/>
            </w:r>
            <w:r>
              <w:rPr>
                <w:noProof/>
                <w:webHidden/>
              </w:rPr>
              <w:fldChar w:fldCharType="begin"/>
            </w:r>
            <w:r>
              <w:rPr>
                <w:noProof/>
                <w:webHidden/>
              </w:rPr>
              <w:instrText xml:space="preserve"> PAGEREF _Toc469966647 \h </w:instrText>
            </w:r>
            <w:r>
              <w:rPr>
                <w:noProof/>
                <w:webHidden/>
              </w:rPr>
            </w:r>
            <w:r>
              <w:rPr>
                <w:noProof/>
                <w:webHidden/>
              </w:rPr>
              <w:fldChar w:fldCharType="separate"/>
            </w:r>
            <w:r>
              <w:rPr>
                <w:noProof/>
                <w:webHidden/>
              </w:rPr>
              <w:t>9</w:t>
            </w:r>
            <w:r>
              <w:rPr>
                <w:noProof/>
                <w:webHidden/>
              </w:rPr>
              <w:fldChar w:fldCharType="end"/>
            </w:r>
          </w:hyperlink>
        </w:p>
        <w:p w:rsidR="002077D3" w:rsidRDefault="002077D3">
          <w:pPr>
            <w:pStyle w:val="TOC3"/>
            <w:tabs>
              <w:tab w:val="right" w:leader="dot" w:pos="8630"/>
            </w:tabs>
            <w:rPr>
              <w:rFonts w:eastAsiaTheme="minorEastAsia"/>
              <w:noProof/>
              <w:color w:val="auto"/>
              <w:sz w:val="22"/>
              <w:szCs w:val="22"/>
            </w:rPr>
          </w:pPr>
          <w:hyperlink w:anchor="_Toc469966648" w:history="1">
            <w:r w:rsidRPr="00681A11">
              <w:rPr>
                <w:rStyle w:val="Hyperlink"/>
                <w:noProof/>
              </w:rPr>
              <w:t>Entity Relationship Diagram with Crow Feet Notation</w:t>
            </w:r>
            <w:r>
              <w:rPr>
                <w:noProof/>
                <w:webHidden/>
              </w:rPr>
              <w:tab/>
            </w:r>
            <w:r>
              <w:rPr>
                <w:noProof/>
                <w:webHidden/>
              </w:rPr>
              <w:fldChar w:fldCharType="begin"/>
            </w:r>
            <w:r>
              <w:rPr>
                <w:noProof/>
                <w:webHidden/>
              </w:rPr>
              <w:instrText xml:space="preserve"> PAGEREF _Toc469966648 \h </w:instrText>
            </w:r>
            <w:r>
              <w:rPr>
                <w:noProof/>
                <w:webHidden/>
              </w:rPr>
            </w:r>
            <w:r>
              <w:rPr>
                <w:noProof/>
                <w:webHidden/>
              </w:rPr>
              <w:fldChar w:fldCharType="separate"/>
            </w:r>
            <w:r>
              <w:rPr>
                <w:noProof/>
                <w:webHidden/>
              </w:rPr>
              <w:t>11</w:t>
            </w:r>
            <w:r>
              <w:rPr>
                <w:noProof/>
                <w:webHidden/>
              </w:rPr>
              <w:fldChar w:fldCharType="end"/>
            </w:r>
          </w:hyperlink>
        </w:p>
        <w:p w:rsidR="002077D3" w:rsidRDefault="002077D3">
          <w:pPr>
            <w:pStyle w:val="TOC3"/>
            <w:tabs>
              <w:tab w:val="right" w:leader="dot" w:pos="8630"/>
            </w:tabs>
            <w:rPr>
              <w:rFonts w:eastAsiaTheme="minorEastAsia"/>
              <w:noProof/>
              <w:color w:val="auto"/>
              <w:sz w:val="22"/>
              <w:szCs w:val="22"/>
            </w:rPr>
          </w:pPr>
          <w:hyperlink w:anchor="_Toc469966649" w:history="1">
            <w:r w:rsidRPr="00681A11">
              <w:rPr>
                <w:rStyle w:val="Hyperlink"/>
                <w:noProof/>
              </w:rPr>
              <w:t>User Activity Sequential Diagram</w:t>
            </w:r>
            <w:r>
              <w:rPr>
                <w:noProof/>
                <w:webHidden/>
              </w:rPr>
              <w:tab/>
            </w:r>
            <w:r>
              <w:rPr>
                <w:noProof/>
                <w:webHidden/>
              </w:rPr>
              <w:fldChar w:fldCharType="begin"/>
            </w:r>
            <w:r>
              <w:rPr>
                <w:noProof/>
                <w:webHidden/>
              </w:rPr>
              <w:instrText xml:space="preserve"> PAGEREF _Toc469966649 \h </w:instrText>
            </w:r>
            <w:r>
              <w:rPr>
                <w:noProof/>
                <w:webHidden/>
              </w:rPr>
            </w:r>
            <w:r>
              <w:rPr>
                <w:noProof/>
                <w:webHidden/>
              </w:rPr>
              <w:fldChar w:fldCharType="separate"/>
            </w:r>
            <w:r>
              <w:rPr>
                <w:noProof/>
                <w:webHidden/>
              </w:rPr>
              <w:t>12</w:t>
            </w:r>
            <w:r>
              <w:rPr>
                <w:noProof/>
                <w:webHidden/>
              </w:rPr>
              <w:fldChar w:fldCharType="end"/>
            </w:r>
          </w:hyperlink>
        </w:p>
        <w:p w:rsidR="002077D3" w:rsidRDefault="002077D3">
          <w:pPr>
            <w:pStyle w:val="TOC3"/>
            <w:tabs>
              <w:tab w:val="right" w:leader="dot" w:pos="8630"/>
            </w:tabs>
            <w:rPr>
              <w:rFonts w:eastAsiaTheme="minorEastAsia"/>
              <w:noProof/>
              <w:color w:val="auto"/>
              <w:sz w:val="22"/>
              <w:szCs w:val="22"/>
            </w:rPr>
          </w:pPr>
          <w:hyperlink w:anchor="_Toc469966650" w:history="1">
            <w:r w:rsidRPr="00681A11">
              <w:rPr>
                <w:rStyle w:val="Hyperlink"/>
                <w:noProof/>
              </w:rPr>
              <w:t>Django generic Class Diagram</w:t>
            </w:r>
            <w:r>
              <w:rPr>
                <w:noProof/>
                <w:webHidden/>
              </w:rPr>
              <w:tab/>
            </w:r>
            <w:r>
              <w:rPr>
                <w:noProof/>
                <w:webHidden/>
              </w:rPr>
              <w:fldChar w:fldCharType="begin"/>
            </w:r>
            <w:r>
              <w:rPr>
                <w:noProof/>
                <w:webHidden/>
              </w:rPr>
              <w:instrText xml:space="preserve"> PAGEREF _Toc469966650 \h </w:instrText>
            </w:r>
            <w:r>
              <w:rPr>
                <w:noProof/>
                <w:webHidden/>
              </w:rPr>
            </w:r>
            <w:r>
              <w:rPr>
                <w:noProof/>
                <w:webHidden/>
              </w:rPr>
              <w:fldChar w:fldCharType="separate"/>
            </w:r>
            <w:r>
              <w:rPr>
                <w:noProof/>
                <w:webHidden/>
              </w:rPr>
              <w:t>13</w:t>
            </w:r>
            <w:r>
              <w:rPr>
                <w:noProof/>
                <w:webHidden/>
              </w:rPr>
              <w:fldChar w:fldCharType="end"/>
            </w:r>
          </w:hyperlink>
        </w:p>
        <w:p w:rsidR="002077D3" w:rsidRDefault="002077D3">
          <w:pPr>
            <w:pStyle w:val="TOC3"/>
            <w:tabs>
              <w:tab w:val="right" w:leader="dot" w:pos="8630"/>
            </w:tabs>
            <w:rPr>
              <w:rFonts w:eastAsiaTheme="minorEastAsia"/>
              <w:noProof/>
              <w:color w:val="auto"/>
              <w:sz w:val="22"/>
              <w:szCs w:val="22"/>
            </w:rPr>
          </w:pPr>
          <w:hyperlink w:anchor="_Toc469966651" w:history="1">
            <w:r w:rsidRPr="00681A11">
              <w:rPr>
                <w:rStyle w:val="Hyperlink"/>
                <w:noProof/>
              </w:rPr>
              <w:t>Mockup diagrams</w:t>
            </w:r>
            <w:r>
              <w:rPr>
                <w:noProof/>
                <w:webHidden/>
              </w:rPr>
              <w:tab/>
            </w:r>
            <w:r>
              <w:rPr>
                <w:noProof/>
                <w:webHidden/>
              </w:rPr>
              <w:fldChar w:fldCharType="begin"/>
            </w:r>
            <w:r>
              <w:rPr>
                <w:noProof/>
                <w:webHidden/>
              </w:rPr>
              <w:instrText xml:space="preserve"> PAGEREF _Toc469966651 \h </w:instrText>
            </w:r>
            <w:r>
              <w:rPr>
                <w:noProof/>
                <w:webHidden/>
              </w:rPr>
            </w:r>
            <w:r>
              <w:rPr>
                <w:noProof/>
                <w:webHidden/>
              </w:rPr>
              <w:fldChar w:fldCharType="separate"/>
            </w:r>
            <w:r>
              <w:rPr>
                <w:noProof/>
                <w:webHidden/>
              </w:rPr>
              <w:t>13</w:t>
            </w:r>
            <w:r>
              <w:rPr>
                <w:noProof/>
                <w:webHidden/>
              </w:rPr>
              <w:fldChar w:fldCharType="end"/>
            </w:r>
          </w:hyperlink>
        </w:p>
        <w:p w:rsidR="002077D3" w:rsidRDefault="002077D3">
          <w:pPr>
            <w:pStyle w:val="TOC1"/>
            <w:tabs>
              <w:tab w:val="right" w:leader="dot" w:pos="8630"/>
            </w:tabs>
            <w:rPr>
              <w:rFonts w:eastAsiaTheme="minorEastAsia"/>
              <w:noProof/>
              <w:color w:val="auto"/>
              <w:sz w:val="22"/>
              <w:szCs w:val="22"/>
            </w:rPr>
          </w:pPr>
          <w:hyperlink w:anchor="_Toc469966652" w:history="1">
            <w:r w:rsidRPr="00681A11">
              <w:rPr>
                <w:rStyle w:val="Hyperlink"/>
                <w:noProof/>
              </w:rPr>
              <w:t>System Specifications Document</w:t>
            </w:r>
            <w:r>
              <w:rPr>
                <w:noProof/>
                <w:webHidden/>
              </w:rPr>
              <w:tab/>
            </w:r>
            <w:r>
              <w:rPr>
                <w:noProof/>
                <w:webHidden/>
              </w:rPr>
              <w:fldChar w:fldCharType="begin"/>
            </w:r>
            <w:r>
              <w:rPr>
                <w:noProof/>
                <w:webHidden/>
              </w:rPr>
              <w:instrText xml:space="preserve"> PAGEREF _Toc469966652 \h </w:instrText>
            </w:r>
            <w:r>
              <w:rPr>
                <w:noProof/>
                <w:webHidden/>
              </w:rPr>
            </w:r>
            <w:r>
              <w:rPr>
                <w:noProof/>
                <w:webHidden/>
              </w:rPr>
              <w:fldChar w:fldCharType="separate"/>
            </w:r>
            <w:r>
              <w:rPr>
                <w:noProof/>
                <w:webHidden/>
              </w:rPr>
              <w:t>21</w:t>
            </w:r>
            <w:r>
              <w:rPr>
                <w:noProof/>
                <w:webHidden/>
              </w:rPr>
              <w:fldChar w:fldCharType="end"/>
            </w:r>
          </w:hyperlink>
        </w:p>
        <w:p w:rsidR="002077D3" w:rsidRDefault="002077D3">
          <w:pPr>
            <w:pStyle w:val="TOC3"/>
            <w:tabs>
              <w:tab w:val="right" w:leader="dot" w:pos="8630"/>
            </w:tabs>
            <w:rPr>
              <w:rFonts w:eastAsiaTheme="minorEastAsia"/>
              <w:noProof/>
              <w:color w:val="auto"/>
              <w:sz w:val="22"/>
              <w:szCs w:val="22"/>
            </w:rPr>
          </w:pPr>
          <w:hyperlink w:anchor="_Toc469966653" w:history="1">
            <w:r w:rsidRPr="00681A11">
              <w:rPr>
                <w:rStyle w:val="Hyperlink"/>
                <w:noProof/>
              </w:rPr>
              <w:t>System Specifications Summary:</w:t>
            </w:r>
            <w:r>
              <w:rPr>
                <w:noProof/>
                <w:webHidden/>
              </w:rPr>
              <w:tab/>
            </w:r>
            <w:r>
              <w:rPr>
                <w:noProof/>
                <w:webHidden/>
              </w:rPr>
              <w:fldChar w:fldCharType="begin"/>
            </w:r>
            <w:r>
              <w:rPr>
                <w:noProof/>
                <w:webHidden/>
              </w:rPr>
              <w:instrText xml:space="preserve"> PAGEREF _Toc469966653 \h </w:instrText>
            </w:r>
            <w:r>
              <w:rPr>
                <w:noProof/>
                <w:webHidden/>
              </w:rPr>
            </w:r>
            <w:r>
              <w:rPr>
                <w:noProof/>
                <w:webHidden/>
              </w:rPr>
              <w:fldChar w:fldCharType="separate"/>
            </w:r>
            <w:r>
              <w:rPr>
                <w:noProof/>
                <w:webHidden/>
              </w:rPr>
              <w:t>21</w:t>
            </w:r>
            <w:r>
              <w:rPr>
                <w:noProof/>
                <w:webHidden/>
              </w:rPr>
              <w:fldChar w:fldCharType="end"/>
            </w:r>
          </w:hyperlink>
        </w:p>
        <w:p w:rsidR="002077D3" w:rsidRDefault="002077D3">
          <w:pPr>
            <w:pStyle w:val="TOC3"/>
            <w:tabs>
              <w:tab w:val="right" w:leader="dot" w:pos="8630"/>
            </w:tabs>
            <w:rPr>
              <w:rFonts w:eastAsiaTheme="minorEastAsia"/>
              <w:noProof/>
              <w:color w:val="auto"/>
              <w:sz w:val="22"/>
              <w:szCs w:val="22"/>
            </w:rPr>
          </w:pPr>
          <w:hyperlink w:anchor="_Toc469966654" w:history="1">
            <w:r w:rsidRPr="00681A11">
              <w:rPr>
                <w:rStyle w:val="Hyperlink"/>
                <w:noProof/>
              </w:rPr>
              <w:t>Making the app live under already running EC2 instance with the only available Virtual Private Cloud VPC association configured</w:t>
            </w:r>
            <w:r>
              <w:rPr>
                <w:noProof/>
                <w:webHidden/>
              </w:rPr>
              <w:tab/>
            </w:r>
            <w:r>
              <w:rPr>
                <w:noProof/>
                <w:webHidden/>
              </w:rPr>
              <w:fldChar w:fldCharType="begin"/>
            </w:r>
            <w:r>
              <w:rPr>
                <w:noProof/>
                <w:webHidden/>
              </w:rPr>
              <w:instrText xml:space="preserve"> PAGEREF _Toc469966654 \h </w:instrText>
            </w:r>
            <w:r>
              <w:rPr>
                <w:noProof/>
                <w:webHidden/>
              </w:rPr>
            </w:r>
            <w:r>
              <w:rPr>
                <w:noProof/>
                <w:webHidden/>
              </w:rPr>
              <w:fldChar w:fldCharType="separate"/>
            </w:r>
            <w:r>
              <w:rPr>
                <w:noProof/>
                <w:webHidden/>
              </w:rPr>
              <w:t>22</w:t>
            </w:r>
            <w:r>
              <w:rPr>
                <w:noProof/>
                <w:webHidden/>
              </w:rPr>
              <w:fldChar w:fldCharType="end"/>
            </w:r>
          </w:hyperlink>
        </w:p>
        <w:p w:rsidR="002077D3" w:rsidRDefault="002077D3">
          <w:pPr>
            <w:pStyle w:val="TOC1"/>
            <w:tabs>
              <w:tab w:val="right" w:leader="dot" w:pos="8630"/>
            </w:tabs>
            <w:rPr>
              <w:rFonts w:eastAsiaTheme="minorEastAsia"/>
              <w:noProof/>
              <w:color w:val="auto"/>
              <w:sz w:val="22"/>
              <w:szCs w:val="22"/>
            </w:rPr>
          </w:pPr>
          <w:hyperlink w:anchor="_Toc469966655" w:history="1">
            <w:r w:rsidRPr="00681A11">
              <w:rPr>
                <w:rStyle w:val="Hyperlink"/>
                <w:noProof/>
              </w:rPr>
              <w:t>Test Documents</w:t>
            </w:r>
            <w:r>
              <w:rPr>
                <w:noProof/>
                <w:webHidden/>
              </w:rPr>
              <w:tab/>
            </w:r>
            <w:r>
              <w:rPr>
                <w:noProof/>
                <w:webHidden/>
              </w:rPr>
              <w:fldChar w:fldCharType="begin"/>
            </w:r>
            <w:r>
              <w:rPr>
                <w:noProof/>
                <w:webHidden/>
              </w:rPr>
              <w:instrText xml:space="preserve"> PAGEREF _Toc469966655 \h </w:instrText>
            </w:r>
            <w:r>
              <w:rPr>
                <w:noProof/>
                <w:webHidden/>
              </w:rPr>
            </w:r>
            <w:r>
              <w:rPr>
                <w:noProof/>
                <w:webHidden/>
              </w:rPr>
              <w:fldChar w:fldCharType="separate"/>
            </w:r>
            <w:r>
              <w:rPr>
                <w:noProof/>
                <w:webHidden/>
              </w:rPr>
              <w:t>24</w:t>
            </w:r>
            <w:r>
              <w:rPr>
                <w:noProof/>
                <w:webHidden/>
              </w:rPr>
              <w:fldChar w:fldCharType="end"/>
            </w:r>
          </w:hyperlink>
        </w:p>
        <w:p w:rsidR="002077D3" w:rsidRDefault="002077D3">
          <w:pPr>
            <w:pStyle w:val="TOC3"/>
            <w:tabs>
              <w:tab w:val="right" w:leader="dot" w:pos="8630"/>
            </w:tabs>
            <w:rPr>
              <w:rFonts w:eastAsiaTheme="minorEastAsia"/>
              <w:noProof/>
              <w:color w:val="auto"/>
              <w:sz w:val="22"/>
              <w:szCs w:val="22"/>
            </w:rPr>
          </w:pPr>
          <w:hyperlink w:anchor="_Toc469966656" w:history="1">
            <w:r w:rsidRPr="00681A11">
              <w:rPr>
                <w:rStyle w:val="Hyperlink"/>
                <w:noProof/>
              </w:rPr>
              <w:t>Simple UX and data storage test</w:t>
            </w:r>
            <w:r>
              <w:rPr>
                <w:noProof/>
                <w:webHidden/>
              </w:rPr>
              <w:tab/>
            </w:r>
            <w:r>
              <w:rPr>
                <w:noProof/>
                <w:webHidden/>
              </w:rPr>
              <w:fldChar w:fldCharType="begin"/>
            </w:r>
            <w:r>
              <w:rPr>
                <w:noProof/>
                <w:webHidden/>
              </w:rPr>
              <w:instrText xml:space="preserve"> PAGEREF _Toc469966656 \h </w:instrText>
            </w:r>
            <w:r>
              <w:rPr>
                <w:noProof/>
                <w:webHidden/>
              </w:rPr>
            </w:r>
            <w:r>
              <w:rPr>
                <w:noProof/>
                <w:webHidden/>
              </w:rPr>
              <w:fldChar w:fldCharType="separate"/>
            </w:r>
            <w:r>
              <w:rPr>
                <w:noProof/>
                <w:webHidden/>
              </w:rPr>
              <w:t>24</w:t>
            </w:r>
            <w:r>
              <w:rPr>
                <w:noProof/>
                <w:webHidden/>
              </w:rPr>
              <w:fldChar w:fldCharType="end"/>
            </w:r>
          </w:hyperlink>
        </w:p>
        <w:p w:rsidR="00C125BF" w:rsidRDefault="00C125BF">
          <w:r>
            <w:rPr>
              <w:b/>
              <w:bCs/>
              <w:noProof/>
            </w:rPr>
            <w:fldChar w:fldCharType="end"/>
          </w:r>
        </w:p>
      </w:sdtContent>
    </w:sdt>
    <w:p w:rsidR="00C125BF" w:rsidRDefault="00C125BF" w:rsidP="00C6554A">
      <w:pPr>
        <w:pStyle w:val="Heading1"/>
      </w:pPr>
    </w:p>
    <w:p w:rsidR="00C125BF" w:rsidRDefault="00C125BF" w:rsidP="00C125BF"/>
    <w:p w:rsidR="00C125BF" w:rsidRDefault="00C125BF" w:rsidP="00C125BF"/>
    <w:p w:rsidR="00C125BF" w:rsidRDefault="00C125BF" w:rsidP="00C125BF"/>
    <w:p w:rsidR="00C125BF" w:rsidRDefault="00C125BF" w:rsidP="00C125BF"/>
    <w:p w:rsidR="00C125BF" w:rsidRDefault="00C125BF" w:rsidP="00C125BF"/>
    <w:p w:rsidR="002077D3" w:rsidRDefault="002077D3" w:rsidP="002077D3">
      <w:pPr>
        <w:pStyle w:val="Heading1"/>
      </w:pPr>
      <w:bookmarkStart w:id="5" w:name="_Toc469966640"/>
      <w:r>
        <w:lastRenderedPageBreak/>
        <w:t>All the files, docs are under the cloud repo shared with edit permissions:</w:t>
      </w:r>
      <w:bookmarkEnd w:id="5"/>
      <w:r>
        <w:t xml:space="preserve"> </w:t>
      </w:r>
    </w:p>
    <w:p w:rsidR="002077D3" w:rsidRDefault="002077D3" w:rsidP="002077D3">
      <w:hyperlink r:id="rId9" w:history="1">
        <w:r w:rsidRPr="007F7C36">
          <w:rPr>
            <w:rStyle w:val="Hyperlink"/>
          </w:rPr>
          <w:t>https://1drv.ms/f/s!AjsBLtiXHuuRgrQSwE4OVFnDDqga1Q</w:t>
        </w:r>
      </w:hyperlink>
    </w:p>
    <w:p w:rsidR="00C125BF" w:rsidRDefault="00C125BF" w:rsidP="00C125BF">
      <w:pPr>
        <w:pStyle w:val="Heading1"/>
      </w:pPr>
      <w:bookmarkStart w:id="6" w:name="_Toc469966641"/>
      <w:r>
        <w:t>Overview</w:t>
      </w:r>
      <w:bookmarkEnd w:id="6"/>
    </w:p>
    <w:p w:rsidR="00A03894" w:rsidRDefault="00A03894" w:rsidP="00A03894">
      <w:r>
        <w:t xml:space="preserve">Karma Circle web application was intended to be a responsive web app with cross platform and cross device capabilities. The common aim of the web app is to be able to offer an easy platform to possible users to track and monitor their daily health behavior and turn it into an attitude. The behaviors to be tracked are grouped into 2 main categories under physical and emotional. Physical aspect includes: food consumption and activities, whereas emotional tracking involves mood tracking along with these. </w:t>
      </w:r>
    </w:p>
    <w:p w:rsidR="00A03894" w:rsidRDefault="00A03894" w:rsidP="00A03894">
      <w:r>
        <w:t xml:space="preserve">Although the </w:t>
      </w:r>
      <w:r w:rsidR="005F4267">
        <w:t>intentions and outline was</w:t>
      </w:r>
      <w:r>
        <w:t xml:space="preserve"> very clear, it was a big challenge for the author to </w:t>
      </w:r>
      <w:r w:rsidR="005F4267">
        <w:t xml:space="preserve">apply these intentions into practice due to lack of competency and experience in the field of software development as a practice. </w:t>
      </w:r>
    </w:p>
    <w:p w:rsidR="005F4267" w:rsidRDefault="005F4267" w:rsidP="00A03894">
      <w:r>
        <w:t xml:space="preserve">This is the first hands on full web stack development experience of the author and it was an immense multi-dimensional challenge in an unchartered territory foreign to the author. </w:t>
      </w:r>
    </w:p>
    <w:p w:rsidR="005F4267" w:rsidRDefault="005F4267" w:rsidP="00A03894">
      <w:r>
        <w:t xml:space="preserve">Although the author is up to take new challenges, the vast knowledge to be consumed is overwhelming. The author was guided to take the challenge offered as a medium for learning also, rather than just focusing on the deliverables. </w:t>
      </w:r>
    </w:p>
    <w:p w:rsidR="00584E88" w:rsidRDefault="00584E88" w:rsidP="00A03894">
      <w:r>
        <w:t xml:space="preserve">If we revisit the main idea of the web app; it was to offer a platform for human beings to track their behavior, turn them into habits and then into attitudes. The main idea of people being creatures of habit was expressed over and over again in the classroom while trying to exemplify the situation.  The overall process of establishing a persistent behavior requires repetitions and experience. </w:t>
      </w:r>
      <w:r w:rsidR="00AC6617">
        <w:t xml:space="preserve">It is also suggested that one needs 10,000 hours to master a skill. In line with these facts, and after the project plan was outlined by the author; it was evident that the tasks at hand was far from achieving with the existing skills and experience. </w:t>
      </w:r>
      <w:r>
        <w:t xml:space="preserve"> </w:t>
      </w:r>
      <w:r w:rsidR="00AC6617">
        <w:t xml:space="preserve">The aim was to turn things into best effort basis, just like trying to exercise everyday with only 10 minutes and then eating healthy at least once a day. </w:t>
      </w:r>
    </w:p>
    <w:p w:rsidR="00AC6617" w:rsidRDefault="00AC6617" w:rsidP="00A03894">
      <w:r>
        <w:lastRenderedPageBreak/>
        <w:t xml:space="preserve">In the bigger picture of things, Karma Circle web app development </w:t>
      </w:r>
      <w:r w:rsidR="001A3390">
        <w:t>offers a “</w:t>
      </w:r>
      <w:proofErr w:type="spellStart"/>
      <w:r w:rsidR="001A3390">
        <w:t>karmatic</w:t>
      </w:r>
      <w:proofErr w:type="spellEnd"/>
      <w:r w:rsidR="001A3390">
        <w:t xml:space="preserve">” stage for the author to develop herself in the field of software development. </w:t>
      </w:r>
    </w:p>
    <w:p w:rsidR="00A03894" w:rsidRPr="00A03894" w:rsidRDefault="00A03894" w:rsidP="00A03894"/>
    <w:p w:rsidR="00C125BF" w:rsidRDefault="00C125BF" w:rsidP="00C125BF">
      <w:pPr>
        <w:pStyle w:val="Heading1"/>
      </w:pPr>
      <w:bookmarkStart w:id="7" w:name="_Toc469966642"/>
      <w:r>
        <w:t>Project Plan Outline</w:t>
      </w:r>
      <w:bookmarkEnd w:id="7"/>
    </w:p>
    <w:p w:rsidR="00E831DC" w:rsidRPr="00E831DC" w:rsidRDefault="00E831DC" w:rsidP="00E831DC">
      <w:r>
        <w:t xml:space="preserve">Each workday in the below plan corresponds to 3 hours of working time between 11:00 – 14:00 on week days only. </w:t>
      </w:r>
    </w:p>
    <w:p w:rsidR="001A3390" w:rsidRDefault="007F5962" w:rsidP="001A3390">
      <w:r>
        <w:rPr>
          <w:noProof/>
        </w:rPr>
        <w:drawing>
          <wp:inline distT="0" distB="0" distL="0" distR="0" wp14:anchorId="3B72476C" wp14:editId="3EBB7507">
            <wp:extent cx="5486400" cy="3586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586480"/>
                    </a:xfrm>
                    <a:prstGeom prst="rect">
                      <a:avLst/>
                    </a:prstGeom>
                  </pic:spPr>
                </pic:pic>
              </a:graphicData>
            </a:graphic>
          </wp:inline>
        </w:drawing>
      </w:r>
    </w:p>
    <w:p w:rsidR="007F5962" w:rsidRDefault="007F5962" w:rsidP="001A3390">
      <w:r>
        <w:rPr>
          <w:noProof/>
        </w:rPr>
        <w:drawing>
          <wp:inline distT="0" distB="0" distL="0" distR="0" wp14:anchorId="6141EF32" wp14:editId="543F8B3C">
            <wp:extent cx="5486400" cy="209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095500"/>
                    </a:xfrm>
                    <a:prstGeom prst="rect">
                      <a:avLst/>
                    </a:prstGeom>
                  </pic:spPr>
                </pic:pic>
              </a:graphicData>
            </a:graphic>
          </wp:inline>
        </w:drawing>
      </w:r>
    </w:p>
    <w:p w:rsidR="007F5962" w:rsidRDefault="007F5962" w:rsidP="001A3390">
      <w:r>
        <w:rPr>
          <w:noProof/>
        </w:rPr>
        <w:lastRenderedPageBreak/>
        <w:drawing>
          <wp:inline distT="0" distB="0" distL="0" distR="0" wp14:anchorId="00AF9A45" wp14:editId="5FEE3054">
            <wp:extent cx="5486400" cy="4612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612005"/>
                    </a:xfrm>
                    <a:prstGeom prst="rect">
                      <a:avLst/>
                    </a:prstGeom>
                  </pic:spPr>
                </pic:pic>
              </a:graphicData>
            </a:graphic>
          </wp:inline>
        </w:drawing>
      </w:r>
    </w:p>
    <w:p w:rsidR="007F5962" w:rsidRPr="001A3390" w:rsidRDefault="007F5962" w:rsidP="001A3390">
      <w:r>
        <w:rPr>
          <w:noProof/>
        </w:rPr>
        <w:drawing>
          <wp:inline distT="0" distB="0" distL="0" distR="0" wp14:anchorId="262B1B76" wp14:editId="0835398D">
            <wp:extent cx="5486400" cy="2918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18460"/>
                    </a:xfrm>
                    <a:prstGeom prst="rect">
                      <a:avLst/>
                    </a:prstGeom>
                  </pic:spPr>
                </pic:pic>
              </a:graphicData>
            </a:graphic>
          </wp:inline>
        </w:drawing>
      </w:r>
    </w:p>
    <w:p w:rsidR="00C125BF" w:rsidRDefault="00C125BF" w:rsidP="00C125BF">
      <w:pPr>
        <w:pStyle w:val="Heading1"/>
      </w:pPr>
      <w:bookmarkStart w:id="8" w:name="_Toc469966643"/>
      <w:r>
        <w:lastRenderedPageBreak/>
        <w:t>Requirements Document</w:t>
      </w:r>
      <w:bookmarkEnd w:id="8"/>
    </w:p>
    <w:p w:rsidR="00A10668" w:rsidRPr="00A10668" w:rsidRDefault="00A10668" w:rsidP="00A10668"/>
    <w:p w:rsidR="00A10668" w:rsidRDefault="00A10668" w:rsidP="00A10668">
      <w:pPr>
        <w:rPr>
          <w:b/>
          <w:bCs/>
        </w:rPr>
      </w:pPr>
      <w:r>
        <w:rPr>
          <w:b/>
          <w:bCs/>
        </w:rPr>
        <w:t>REQUIREMENTS DOCUMENT FOR KARMA CIRCLE HEALTH TRACKING WEB APP</w:t>
      </w:r>
    </w:p>
    <w:p w:rsidR="00A10668" w:rsidRDefault="00A10668" w:rsidP="00A10668">
      <w:pPr>
        <w:rPr>
          <w:b/>
          <w:bCs/>
        </w:rPr>
      </w:pPr>
    </w:p>
    <w:p w:rsidR="00A10668" w:rsidRDefault="00A10668" w:rsidP="00A10668">
      <w:pPr>
        <w:rPr>
          <w:bCs/>
        </w:rPr>
      </w:pPr>
      <w:r w:rsidRPr="00C12DC8">
        <w:rPr>
          <w:bCs/>
        </w:rPr>
        <w:t>The web app is simply designed to track calories gained and calories spent during the day. The user will be able track and monitor his progress daily, monthly and annually. The app will provide guidance, more like a refer</w:t>
      </w:r>
      <w:r>
        <w:rPr>
          <w:bCs/>
        </w:rPr>
        <w:t>e</w:t>
      </w:r>
      <w:r w:rsidRPr="00C12DC8">
        <w:rPr>
          <w:bCs/>
        </w:rPr>
        <w:t>nce point, and help the user to observe his behavior in order to try to have a healthy outlook. The application also incorporates a daily emotional rating scale. The mood tracking ability tries to bring a comprehensive view to the overall health of the individual, and disting</w:t>
      </w:r>
      <w:r>
        <w:rPr>
          <w:bCs/>
        </w:rPr>
        <w:t xml:space="preserve">uishes the application by design </w:t>
      </w:r>
      <w:r w:rsidRPr="00C12DC8">
        <w:rPr>
          <w:bCs/>
        </w:rPr>
        <w:t>from its counterparts.</w:t>
      </w:r>
    </w:p>
    <w:p w:rsidR="00A10668" w:rsidRPr="00C12DC8" w:rsidRDefault="00A10668" w:rsidP="00A10668">
      <w:pPr>
        <w:rPr>
          <w:bCs/>
        </w:rPr>
      </w:pPr>
    </w:p>
    <w:p w:rsidR="00A10668" w:rsidRPr="00426E86" w:rsidRDefault="00A10668" w:rsidP="00A10668">
      <w:pPr>
        <w:pStyle w:val="ListParagraph"/>
        <w:numPr>
          <w:ilvl w:val="0"/>
          <w:numId w:val="16"/>
        </w:numPr>
        <w:rPr>
          <w:b/>
          <w:bCs/>
        </w:rPr>
      </w:pPr>
      <w:r w:rsidRPr="00426E86">
        <w:rPr>
          <w:b/>
          <w:bCs/>
        </w:rPr>
        <w:t>Functional Requirements</w:t>
      </w:r>
    </w:p>
    <w:p w:rsidR="00A10668" w:rsidRPr="00426E86" w:rsidRDefault="00A10668" w:rsidP="00A10668">
      <w:pPr>
        <w:pStyle w:val="ListParagraph"/>
        <w:numPr>
          <w:ilvl w:val="0"/>
          <w:numId w:val="16"/>
        </w:numPr>
        <w:rPr>
          <w:b/>
        </w:rPr>
      </w:pPr>
      <w:r w:rsidRPr="00426E86">
        <w:rPr>
          <w:b/>
        </w:rPr>
        <w:t>Account creation basic requirements</w:t>
      </w:r>
    </w:p>
    <w:p w:rsidR="00A10668" w:rsidRPr="00426E86" w:rsidRDefault="00A10668" w:rsidP="00A10668">
      <w:pPr>
        <w:pStyle w:val="ListParagraph"/>
        <w:numPr>
          <w:ilvl w:val="0"/>
          <w:numId w:val="16"/>
        </w:numPr>
        <w:rPr>
          <w:b/>
        </w:rPr>
      </w:pPr>
      <w:r w:rsidRPr="00426E86">
        <w:rPr>
          <w:b/>
        </w:rPr>
        <w:t xml:space="preserve">User shall be able to sign up by filling out all the available form fields defined by the web application </w:t>
      </w:r>
    </w:p>
    <w:p w:rsidR="00A10668" w:rsidRDefault="00A10668" w:rsidP="00A10668">
      <w:pPr>
        <w:pStyle w:val="ListParagraph"/>
        <w:numPr>
          <w:ilvl w:val="2"/>
          <w:numId w:val="16"/>
        </w:numPr>
      </w:pPr>
      <w:r>
        <w:t xml:space="preserve">User must be able to fill out the name field with letters, last name field with letters, e-mail field in the format of </w:t>
      </w:r>
      <w:hyperlink r:id="rId14" w:history="1">
        <w:r w:rsidRPr="003646A9">
          <w:rPr>
            <w:rStyle w:val="Hyperlink"/>
          </w:rPr>
          <w:t>name@domain.com</w:t>
        </w:r>
      </w:hyperlink>
      <w:r>
        <w:t xml:space="preserve"> and password with any character combination.  There are no specific restrictions limiting the entry of the user</w:t>
      </w:r>
    </w:p>
    <w:p w:rsidR="00A10668" w:rsidRDefault="00A10668" w:rsidP="00A10668">
      <w:pPr>
        <w:pStyle w:val="ListParagraph"/>
        <w:numPr>
          <w:ilvl w:val="2"/>
          <w:numId w:val="16"/>
        </w:numPr>
      </w:pPr>
      <w:r>
        <w:t xml:space="preserve">User </w:t>
      </w:r>
      <w:r w:rsidRPr="00C12DC8">
        <w:t xml:space="preserve">shall be able to </w:t>
      </w:r>
      <w:r>
        <w:t xml:space="preserve">login to the account using the e-mail address and password provided to the system during the sign up process as the unique ID. </w:t>
      </w:r>
    </w:p>
    <w:p w:rsidR="00A10668" w:rsidRDefault="00A10668" w:rsidP="00A10668">
      <w:pPr>
        <w:pStyle w:val="ListParagraph"/>
        <w:numPr>
          <w:ilvl w:val="2"/>
          <w:numId w:val="16"/>
        </w:numPr>
      </w:pPr>
      <w:r>
        <w:t xml:space="preserve">User shall be able to enter/edit the account details under the account created. </w:t>
      </w:r>
    </w:p>
    <w:p w:rsidR="00A10668" w:rsidRPr="00426E86" w:rsidRDefault="00A10668" w:rsidP="00A10668">
      <w:pPr>
        <w:pStyle w:val="ListParagraph"/>
        <w:numPr>
          <w:ilvl w:val="2"/>
          <w:numId w:val="16"/>
        </w:numPr>
        <w:rPr>
          <w:b/>
          <w:bCs/>
        </w:rPr>
      </w:pPr>
      <w:r>
        <w:t xml:space="preserve">User must be able to enter personal details in order to be able to use the system like; birth date in </w:t>
      </w:r>
      <w:proofErr w:type="spellStart"/>
      <w:r>
        <w:t>dd.mm.yy</w:t>
      </w:r>
      <w:proofErr w:type="spellEnd"/>
      <w:r>
        <w:t xml:space="preserve"> format, sex as female or male, height in centimeters and weight in kilograms. </w:t>
      </w:r>
    </w:p>
    <w:p w:rsidR="00A10668" w:rsidRDefault="00A10668" w:rsidP="00A10668">
      <w:pPr>
        <w:rPr>
          <w:b/>
          <w:bCs/>
        </w:rPr>
      </w:pPr>
    </w:p>
    <w:p w:rsidR="00A10668" w:rsidRDefault="00A10668" w:rsidP="00A10668">
      <w:pPr>
        <w:pStyle w:val="ListParagraph"/>
        <w:numPr>
          <w:ilvl w:val="0"/>
          <w:numId w:val="16"/>
        </w:numPr>
      </w:pPr>
      <w:r>
        <w:t>Nutrition tracking basic requirements (calories in)</w:t>
      </w:r>
    </w:p>
    <w:p w:rsidR="00A10668" w:rsidRDefault="00A10668" w:rsidP="00A10668">
      <w:pPr>
        <w:pStyle w:val="ListParagraph"/>
        <w:numPr>
          <w:ilvl w:val="1"/>
          <w:numId w:val="16"/>
        </w:numPr>
      </w:pPr>
      <w:r>
        <w:t xml:space="preserve">User must be able to pick a date to be able to track the activities in </w:t>
      </w:r>
      <w:proofErr w:type="spellStart"/>
      <w:r>
        <w:t>dd.mm.yy</w:t>
      </w:r>
      <w:proofErr w:type="spellEnd"/>
      <w:r>
        <w:t xml:space="preserve"> format. </w:t>
      </w:r>
    </w:p>
    <w:p w:rsidR="00A10668" w:rsidRDefault="00A10668" w:rsidP="00A10668">
      <w:pPr>
        <w:pStyle w:val="ListParagraph"/>
        <w:numPr>
          <w:ilvl w:val="1"/>
          <w:numId w:val="16"/>
        </w:numPr>
      </w:pPr>
      <w:r w:rsidRPr="00C12DC8">
        <w:t>User shall</w:t>
      </w:r>
      <w:r>
        <w:t xml:space="preserve"> be able to add</w:t>
      </w:r>
      <w:r w:rsidRPr="00C12DC8">
        <w:t xml:space="preserve"> food </w:t>
      </w:r>
      <w:r>
        <w:t xml:space="preserve">to the account he logged in with. User must be able to search food by writing down the name, choose the corresponding unit offered by drop down, and to add it to the account. </w:t>
      </w:r>
      <w:r w:rsidRPr="00C12DC8">
        <w:t xml:space="preserve"> </w:t>
      </w:r>
    </w:p>
    <w:p w:rsidR="00A10668" w:rsidRDefault="00A10668" w:rsidP="00A10668">
      <w:pPr>
        <w:pStyle w:val="ListParagraph"/>
        <w:numPr>
          <w:ilvl w:val="1"/>
          <w:numId w:val="16"/>
        </w:numPr>
      </w:pPr>
      <w:r>
        <w:lastRenderedPageBreak/>
        <w:t xml:space="preserve">After adding the food to the account, user shall be able to display the generic nutrients list associated with the food added. </w:t>
      </w:r>
    </w:p>
    <w:p w:rsidR="00A10668" w:rsidRPr="00C12DC8" w:rsidRDefault="00A10668" w:rsidP="00A10668">
      <w:pPr>
        <w:pStyle w:val="ListParagraph"/>
        <w:numPr>
          <w:ilvl w:val="1"/>
          <w:numId w:val="16"/>
        </w:numPr>
      </w:pPr>
      <w:r>
        <w:t xml:space="preserve">User should be able to see the last food added to his account visible at the top of the search box where he searches for new food to add. </w:t>
      </w:r>
    </w:p>
    <w:p w:rsidR="00A10668" w:rsidRPr="00C12DC8" w:rsidRDefault="00A10668" w:rsidP="00A10668">
      <w:pPr>
        <w:pStyle w:val="ListParagraph"/>
        <w:numPr>
          <w:ilvl w:val="0"/>
          <w:numId w:val="16"/>
        </w:numPr>
      </w:pPr>
      <w:r>
        <w:t>Physical activity tracking requirements (calories out)</w:t>
      </w:r>
    </w:p>
    <w:p w:rsidR="00A10668" w:rsidRDefault="00A10668" w:rsidP="00A10668">
      <w:pPr>
        <w:pStyle w:val="ListParagraph"/>
        <w:numPr>
          <w:ilvl w:val="1"/>
          <w:numId w:val="16"/>
        </w:numPr>
      </w:pPr>
      <w:r>
        <w:t xml:space="preserve">User must be able to pick a date to be able to track the activities in </w:t>
      </w:r>
      <w:proofErr w:type="spellStart"/>
      <w:r>
        <w:t>dd.mm.yy</w:t>
      </w:r>
      <w:proofErr w:type="spellEnd"/>
      <w:r>
        <w:t xml:space="preserve"> format. </w:t>
      </w:r>
    </w:p>
    <w:p w:rsidR="00A10668" w:rsidRDefault="00A10668" w:rsidP="00A10668">
      <w:pPr>
        <w:pStyle w:val="ListParagraph"/>
        <w:numPr>
          <w:ilvl w:val="1"/>
          <w:numId w:val="16"/>
        </w:numPr>
      </w:pPr>
      <w:r>
        <w:t xml:space="preserve">User shall provide </w:t>
      </w:r>
      <w:r w:rsidRPr="00C12DC8">
        <w:t>physical activity</w:t>
      </w:r>
      <w:r>
        <w:t xml:space="preserve"> name in plain language and choose from the list and add it to the account by providing </w:t>
      </w:r>
      <w:r w:rsidRPr="00C12DC8">
        <w:t xml:space="preserve">name, </w:t>
      </w:r>
      <w:r>
        <w:t xml:space="preserve">duration </w:t>
      </w:r>
      <w:r w:rsidRPr="00C12DC8">
        <w:t>in minutes</w:t>
      </w:r>
      <w:r>
        <w:t>.</w:t>
      </w:r>
    </w:p>
    <w:p w:rsidR="00A10668" w:rsidRDefault="00A10668" w:rsidP="00A10668">
      <w:pPr>
        <w:pStyle w:val="ListParagraph"/>
        <w:numPr>
          <w:ilvl w:val="1"/>
          <w:numId w:val="16"/>
        </w:numPr>
      </w:pPr>
      <w:r>
        <w:t xml:space="preserve">User should be able to see all activities listed and easily pick up from available list offered. </w:t>
      </w:r>
    </w:p>
    <w:p w:rsidR="00A10668" w:rsidRDefault="00A10668" w:rsidP="00A10668">
      <w:pPr>
        <w:pStyle w:val="ListParagraph"/>
        <w:numPr>
          <w:ilvl w:val="1"/>
          <w:numId w:val="16"/>
        </w:numPr>
      </w:pPr>
      <w:r w:rsidRPr="00C12DC8">
        <w:t>User shall display</w:t>
      </w:r>
      <w:r>
        <w:t xml:space="preserve"> the calories spent for that specific activity. </w:t>
      </w:r>
    </w:p>
    <w:p w:rsidR="00A10668" w:rsidRDefault="00A10668" w:rsidP="00A10668">
      <w:pPr>
        <w:ind w:left="1440"/>
      </w:pPr>
    </w:p>
    <w:p w:rsidR="00A10668" w:rsidRPr="00C12DC8" w:rsidRDefault="00A10668" w:rsidP="00A10668">
      <w:pPr>
        <w:pStyle w:val="ListParagraph"/>
        <w:numPr>
          <w:ilvl w:val="0"/>
          <w:numId w:val="16"/>
        </w:numPr>
      </w:pPr>
      <w:r>
        <w:t xml:space="preserve">Mood tracking requirements </w:t>
      </w:r>
    </w:p>
    <w:p w:rsidR="00A10668" w:rsidRDefault="00A10668" w:rsidP="00A10668">
      <w:pPr>
        <w:pStyle w:val="ListParagraph"/>
        <w:numPr>
          <w:ilvl w:val="1"/>
          <w:numId w:val="16"/>
        </w:numPr>
      </w:pPr>
      <w:r>
        <w:t xml:space="preserve">User must be able to pick a date to be able to track the activities in </w:t>
      </w:r>
      <w:proofErr w:type="spellStart"/>
      <w:r>
        <w:t>dd.mm.yy</w:t>
      </w:r>
      <w:proofErr w:type="spellEnd"/>
      <w:r>
        <w:t xml:space="preserve"> format. </w:t>
      </w:r>
    </w:p>
    <w:p w:rsidR="00A10668" w:rsidRDefault="00A10668" w:rsidP="00A10668">
      <w:pPr>
        <w:pStyle w:val="ListParagraph"/>
        <w:numPr>
          <w:ilvl w:val="1"/>
          <w:numId w:val="16"/>
        </w:numPr>
      </w:pPr>
      <w:r>
        <w:t xml:space="preserve">User shall provide the mood rating by selecting one of the five available ratings offered and save it to his account. </w:t>
      </w:r>
    </w:p>
    <w:p w:rsidR="00A10668" w:rsidRPr="00C12DC8" w:rsidRDefault="00A10668" w:rsidP="00A10668">
      <w:pPr>
        <w:ind w:left="1440"/>
      </w:pPr>
    </w:p>
    <w:p w:rsidR="00A10668" w:rsidRPr="00C12DC8" w:rsidRDefault="00A10668" w:rsidP="00A10668">
      <w:pPr>
        <w:pStyle w:val="ListParagraph"/>
        <w:numPr>
          <w:ilvl w:val="0"/>
          <w:numId w:val="16"/>
        </w:numPr>
      </w:pPr>
      <w:r>
        <w:t xml:space="preserve">Guidance providing requirements </w:t>
      </w:r>
    </w:p>
    <w:p w:rsidR="00A10668" w:rsidRPr="00C12DC8" w:rsidRDefault="00A10668" w:rsidP="00A10668">
      <w:pPr>
        <w:pStyle w:val="ListParagraph"/>
        <w:numPr>
          <w:ilvl w:val="2"/>
          <w:numId w:val="16"/>
        </w:numPr>
      </w:pPr>
      <w:r>
        <w:t xml:space="preserve">Basal Metabolic Rate in calories will be utilized to provide guidance to the user by providing it as a denominator to calories in and calories out in the home page which displays the summary of the day in terms of calories. </w:t>
      </w:r>
    </w:p>
    <w:p w:rsidR="00A10668" w:rsidRDefault="00A10668" w:rsidP="00A10668">
      <w:pPr>
        <w:pStyle w:val="ListParagraph"/>
        <w:numPr>
          <w:ilvl w:val="0"/>
          <w:numId w:val="16"/>
        </w:numPr>
      </w:pPr>
      <w:r>
        <w:t xml:space="preserve">History of calories in and calories out </w:t>
      </w:r>
    </w:p>
    <w:p w:rsidR="00A10668" w:rsidRPr="00C12DC8" w:rsidRDefault="00A10668" w:rsidP="00A10668">
      <w:pPr>
        <w:pStyle w:val="ListParagraph"/>
        <w:numPr>
          <w:ilvl w:val="1"/>
          <w:numId w:val="16"/>
        </w:numPr>
      </w:pPr>
      <w:r>
        <w:t xml:space="preserve">User must be able to pick a date to be able to view the activities in </w:t>
      </w:r>
      <w:proofErr w:type="spellStart"/>
      <w:r>
        <w:t>dd.mm.yy</w:t>
      </w:r>
      <w:proofErr w:type="spellEnd"/>
      <w:r>
        <w:t xml:space="preserve"> format. </w:t>
      </w:r>
    </w:p>
    <w:p w:rsidR="00A10668" w:rsidRDefault="00A10668" w:rsidP="00A10668">
      <w:pPr>
        <w:pStyle w:val="ListParagraph"/>
        <w:numPr>
          <w:ilvl w:val="1"/>
          <w:numId w:val="16"/>
        </w:numPr>
      </w:pPr>
      <w:r w:rsidRPr="00C12DC8">
        <w:t xml:space="preserve">User shall </w:t>
      </w:r>
      <w:r>
        <w:t xml:space="preserve">be able </w:t>
      </w:r>
      <w:r w:rsidRPr="00C12DC8">
        <w:t>display how many calories</w:t>
      </w:r>
      <w:r>
        <w:t xml:space="preserve"> in as one line graph and calories out as another line a single graph with dates displayed in x axis and calories displayed in y axis. </w:t>
      </w:r>
    </w:p>
    <w:p w:rsidR="00A10668" w:rsidRPr="00C12DC8" w:rsidRDefault="00A10668" w:rsidP="00A10668">
      <w:pPr>
        <w:pStyle w:val="ListParagraph"/>
        <w:ind w:left="792"/>
      </w:pPr>
    </w:p>
    <w:p w:rsidR="00A10668" w:rsidRPr="00426E86" w:rsidRDefault="00A10668" w:rsidP="00A10668">
      <w:pPr>
        <w:pStyle w:val="ListParagraph"/>
        <w:numPr>
          <w:ilvl w:val="0"/>
          <w:numId w:val="16"/>
        </w:numPr>
        <w:rPr>
          <w:b/>
          <w:bCs/>
        </w:rPr>
      </w:pPr>
      <w:r w:rsidRPr="00426E86">
        <w:rPr>
          <w:b/>
          <w:bCs/>
        </w:rPr>
        <w:t>Non-functional requirements</w:t>
      </w:r>
    </w:p>
    <w:p w:rsidR="00A10668" w:rsidRPr="00C12DC8" w:rsidRDefault="00A10668" w:rsidP="00A10668">
      <w:pPr>
        <w:pStyle w:val="ListParagraph"/>
        <w:numPr>
          <w:ilvl w:val="0"/>
          <w:numId w:val="16"/>
        </w:numPr>
      </w:pPr>
      <w:r>
        <w:t xml:space="preserve">The system shall be able to be expandable with new users and features if needed. </w:t>
      </w:r>
    </w:p>
    <w:p w:rsidR="00A10668" w:rsidRDefault="00A10668" w:rsidP="00A10668">
      <w:pPr>
        <w:pStyle w:val="ListParagraph"/>
        <w:numPr>
          <w:ilvl w:val="0"/>
          <w:numId w:val="16"/>
        </w:numPr>
      </w:pPr>
      <w:r w:rsidRPr="00C12DC8">
        <w:t xml:space="preserve">The system should be </w:t>
      </w:r>
      <w:r>
        <w:t>self-explanatory at a glance with very simple UI offering very little graphic details.</w:t>
      </w:r>
    </w:p>
    <w:p w:rsidR="00A10668" w:rsidRDefault="00A10668" w:rsidP="00A10668">
      <w:pPr>
        <w:pStyle w:val="ListParagraph"/>
        <w:numPr>
          <w:ilvl w:val="0"/>
          <w:numId w:val="16"/>
        </w:numPr>
      </w:pPr>
      <w:r w:rsidRPr="00C12DC8">
        <w:t>The system shall</w:t>
      </w:r>
      <w:r>
        <w:t xml:space="preserve"> have responsive user interface so that cross platform and cross browser adaptability is offered to the user. </w:t>
      </w:r>
      <w:r w:rsidRPr="00C12DC8">
        <w:t xml:space="preserve"> </w:t>
      </w:r>
    </w:p>
    <w:p w:rsidR="00A10668" w:rsidRPr="00C12DC8" w:rsidRDefault="00A10668" w:rsidP="00A10668">
      <w:pPr>
        <w:pStyle w:val="ListParagraph"/>
        <w:numPr>
          <w:ilvl w:val="0"/>
          <w:numId w:val="16"/>
        </w:numPr>
      </w:pPr>
      <w:r w:rsidRPr="00C12DC8">
        <w:t xml:space="preserve">The system </w:t>
      </w:r>
      <w:r>
        <w:t xml:space="preserve">will utilize open source technologies, tools, and offer free usage. </w:t>
      </w:r>
    </w:p>
    <w:p w:rsidR="00C125BF" w:rsidRDefault="00C125BF" w:rsidP="00C125BF">
      <w:pPr>
        <w:pStyle w:val="Heading1"/>
      </w:pPr>
      <w:bookmarkStart w:id="9" w:name="_Toc469966644"/>
      <w:r>
        <w:lastRenderedPageBreak/>
        <w:t>Software Design Document</w:t>
      </w:r>
      <w:bookmarkEnd w:id="9"/>
    </w:p>
    <w:p w:rsidR="002C1B93" w:rsidRDefault="002C1B93" w:rsidP="002C1B93">
      <w:r>
        <w:t xml:space="preserve">SDD will provide mostly a visual representation of the Karma Circle web app. First we explain the high level components of the architecture as below: </w:t>
      </w:r>
    </w:p>
    <w:p w:rsidR="002C1B93" w:rsidRDefault="002C1B93" w:rsidP="002C1B93"/>
    <w:p w:rsidR="002C1B93" w:rsidRDefault="002C1B93" w:rsidP="002C1B93">
      <w:pPr>
        <w:pStyle w:val="Heading3"/>
      </w:pPr>
      <w:bookmarkStart w:id="10" w:name="_Toc469966645"/>
      <w:r>
        <w:t>Architecture Component Diagram</w:t>
      </w:r>
      <w:bookmarkEnd w:id="10"/>
    </w:p>
    <w:p w:rsidR="002C1B93" w:rsidRDefault="002C1B93" w:rsidP="002C1B93">
      <w:r>
        <w:rPr>
          <w:noProof/>
        </w:rPr>
        <w:drawing>
          <wp:inline distT="0" distB="0" distL="0" distR="0" wp14:anchorId="207FB951" wp14:editId="5EF51903">
            <wp:extent cx="5486400" cy="2557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557780"/>
                    </a:xfrm>
                    <a:prstGeom prst="rect">
                      <a:avLst/>
                    </a:prstGeom>
                  </pic:spPr>
                </pic:pic>
              </a:graphicData>
            </a:graphic>
          </wp:inline>
        </w:drawing>
      </w:r>
    </w:p>
    <w:p w:rsidR="002C1B93" w:rsidRDefault="002C1B93" w:rsidP="002C1B93"/>
    <w:p w:rsidR="002C1B93" w:rsidRDefault="002C1B93" w:rsidP="002C1B93">
      <w:r>
        <w:t xml:space="preserve">The web app is a classic example of the client server application along with very strong features of Model View Controller components which are inherently built in Django framework as a structure for ease of use. Also the default </w:t>
      </w:r>
      <w:proofErr w:type="spellStart"/>
      <w:r>
        <w:t>sqlite</w:t>
      </w:r>
      <w:proofErr w:type="spellEnd"/>
      <w:r>
        <w:t xml:space="preserve"> database provided by Django is used to store all user data. </w:t>
      </w:r>
    </w:p>
    <w:p w:rsidR="00ED2C01" w:rsidRDefault="00ED2C01" w:rsidP="00ED2C01">
      <w:pPr>
        <w:pStyle w:val="Heading3"/>
      </w:pPr>
      <w:bookmarkStart w:id="11" w:name="_Toc469966646"/>
      <w:r>
        <w:lastRenderedPageBreak/>
        <w:t>Django simple Model View Controller Structure</w:t>
      </w:r>
      <w:bookmarkEnd w:id="11"/>
      <w:r>
        <w:t xml:space="preserve"> </w:t>
      </w:r>
    </w:p>
    <w:p w:rsidR="00ED2C01" w:rsidRDefault="00ED2C01" w:rsidP="002C1B93">
      <w:r>
        <w:rPr>
          <w:noProof/>
        </w:rPr>
        <w:drawing>
          <wp:inline distT="0" distB="0" distL="0" distR="0" wp14:anchorId="6769E789" wp14:editId="64E45F44">
            <wp:extent cx="2583815" cy="2337683"/>
            <wp:effectExtent l="0" t="0" r="698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6550" cy="2349205"/>
                    </a:xfrm>
                    <a:prstGeom prst="rect">
                      <a:avLst/>
                    </a:prstGeom>
                  </pic:spPr>
                </pic:pic>
              </a:graphicData>
            </a:graphic>
          </wp:inline>
        </w:drawing>
      </w:r>
    </w:p>
    <w:p w:rsidR="00ED2C01" w:rsidRDefault="00ED2C01" w:rsidP="002C1B93"/>
    <w:p w:rsidR="002C1B93" w:rsidRPr="002C1B93" w:rsidRDefault="002C1B93" w:rsidP="002C1B93">
      <w:r>
        <w:t xml:space="preserve">Probable user of the web app might want to see the below </w:t>
      </w:r>
      <w:r w:rsidR="00ED2C01">
        <w:t xml:space="preserve">features “use cases” </w:t>
      </w:r>
      <w:r>
        <w:t xml:space="preserve">offered to him. </w:t>
      </w:r>
    </w:p>
    <w:p w:rsidR="001950D3" w:rsidRDefault="001950D3" w:rsidP="001950D3">
      <w:pPr>
        <w:pStyle w:val="Heading3"/>
      </w:pPr>
      <w:bookmarkStart w:id="12" w:name="_Toc469966647"/>
      <w:r>
        <w:lastRenderedPageBreak/>
        <w:t>Use case diagram</w:t>
      </w:r>
      <w:bookmarkEnd w:id="12"/>
    </w:p>
    <w:p w:rsidR="001950D3" w:rsidRDefault="001950D3" w:rsidP="002C1B93">
      <w:r>
        <w:rPr>
          <w:noProof/>
        </w:rPr>
        <w:drawing>
          <wp:inline distT="0" distB="0" distL="0" distR="0">
            <wp:extent cx="5486400" cy="69585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png"/>
                    <pic:cNvPicPr/>
                  </pic:nvPicPr>
                  <pic:blipFill>
                    <a:blip r:embed="rId17">
                      <a:extLst>
                        <a:ext uri="{28A0092B-C50C-407E-A947-70E740481C1C}">
                          <a14:useLocalDpi xmlns:a14="http://schemas.microsoft.com/office/drawing/2010/main" val="0"/>
                        </a:ext>
                      </a:extLst>
                    </a:blip>
                    <a:stretch>
                      <a:fillRect/>
                    </a:stretch>
                  </pic:blipFill>
                  <pic:spPr>
                    <a:xfrm>
                      <a:off x="0" y="0"/>
                      <a:ext cx="5488421" cy="6961141"/>
                    </a:xfrm>
                    <a:prstGeom prst="rect">
                      <a:avLst/>
                    </a:prstGeom>
                  </pic:spPr>
                </pic:pic>
              </a:graphicData>
            </a:graphic>
          </wp:inline>
        </w:drawing>
      </w:r>
    </w:p>
    <w:p w:rsidR="002077D3" w:rsidRDefault="002077D3" w:rsidP="002C1B93"/>
    <w:p w:rsidR="002077D3" w:rsidRDefault="002077D3" w:rsidP="002C1B93"/>
    <w:p w:rsidR="002C1B93" w:rsidRPr="001950D3" w:rsidRDefault="002C1B93" w:rsidP="002C1B93">
      <w:r>
        <w:lastRenderedPageBreak/>
        <w:t xml:space="preserve">Now that we understand the overall picture and the needs of a probable user, we can start working on details of the web system. ERD will be presented below to give a general idea of the entities with attributes in the system and their basic relationships. The crow foot notation is preferred over Chen’s ERD system because of the ability to be able to list the attributes as a list. </w:t>
      </w:r>
      <w:r w:rsidR="00ED2C01">
        <w:t xml:space="preserve">The below notation also removes the need an extra data model diagram to be offered because it gives an understanding of the attributes to be used, only types are missing, which is pretty obvious to the developer in most cases. </w:t>
      </w:r>
    </w:p>
    <w:p w:rsidR="00A10668" w:rsidRDefault="001950D3" w:rsidP="001950D3">
      <w:pPr>
        <w:pStyle w:val="Heading3"/>
      </w:pPr>
      <w:bookmarkStart w:id="13" w:name="_Toc469966648"/>
      <w:r>
        <w:lastRenderedPageBreak/>
        <w:t>Entity Relationship Diagram with Crow Feet Notation</w:t>
      </w:r>
      <w:bookmarkEnd w:id="13"/>
    </w:p>
    <w:p w:rsidR="001950D3" w:rsidRPr="001950D3" w:rsidRDefault="001950D3" w:rsidP="001950D3">
      <w:r>
        <w:rPr>
          <w:noProof/>
        </w:rPr>
        <w:drawing>
          <wp:inline distT="0" distB="0" distL="0" distR="0">
            <wp:extent cx="5486400" cy="71482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derdcrowfeet.png"/>
                    <pic:cNvPicPr/>
                  </pic:nvPicPr>
                  <pic:blipFill>
                    <a:blip r:embed="rId18">
                      <a:extLst>
                        <a:ext uri="{28A0092B-C50C-407E-A947-70E740481C1C}">
                          <a14:useLocalDpi xmlns:a14="http://schemas.microsoft.com/office/drawing/2010/main" val="0"/>
                        </a:ext>
                      </a:extLst>
                    </a:blip>
                    <a:stretch>
                      <a:fillRect/>
                    </a:stretch>
                  </pic:blipFill>
                  <pic:spPr>
                    <a:xfrm>
                      <a:off x="0" y="0"/>
                      <a:ext cx="5490865" cy="7154040"/>
                    </a:xfrm>
                    <a:prstGeom prst="rect">
                      <a:avLst/>
                    </a:prstGeom>
                  </pic:spPr>
                </pic:pic>
              </a:graphicData>
            </a:graphic>
          </wp:inline>
        </w:drawing>
      </w:r>
    </w:p>
    <w:p w:rsidR="00A17978" w:rsidRPr="00A17978" w:rsidRDefault="00A17978" w:rsidP="00A17978"/>
    <w:p w:rsidR="001950D3" w:rsidRDefault="00ED2C01" w:rsidP="001950D3">
      <w:pPr>
        <w:pStyle w:val="Heading3"/>
      </w:pPr>
      <w:bookmarkStart w:id="14" w:name="_Toc469966649"/>
      <w:r>
        <w:lastRenderedPageBreak/>
        <w:t xml:space="preserve">User Activity </w:t>
      </w:r>
      <w:r w:rsidR="001950D3">
        <w:t>Sequential Diagram</w:t>
      </w:r>
      <w:bookmarkEnd w:id="14"/>
      <w:r w:rsidR="001950D3">
        <w:t xml:space="preserve"> </w:t>
      </w:r>
    </w:p>
    <w:p w:rsidR="00ED2C01" w:rsidRDefault="00ED2C01" w:rsidP="00ED2C01">
      <w:r>
        <w:t xml:space="preserve">The newbie developer was only able to get the full activity schema working including front and back end. </w:t>
      </w:r>
    </w:p>
    <w:p w:rsidR="00ED2C01" w:rsidRPr="00ED2C01" w:rsidRDefault="00785897" w:rsidP="00ED2C01">
      <w:r>
        <w:rPr>
          <w:noProof/>
        </w:rPr>
        <w:drawing>
          <wp:inline distT="0" distB="0" distL="0" distR="0">
            <wp:extent cx="5486400" cy="315666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1.png"/>
                    <pic:cNvPicPr/>
                  </pic:nvPicPr>
                  <pic:blipFill>
                    <a:blip r:embed="rId19">
                      <a:extLst>
                        <a:ext uri="{28A0092B-C50C-407E-A947-70E740481C1C}">
                          <a14:useLocalDpi xmlns:a14="http://schemas.microsoft.com/office/drawing/2010/main" val="0"/>
                        </a:ext>
                      </a:extLst>
                    </a:blip>
                    <a:stretch>
                      <a:fillRect/>
                    </a:stretch>
                  </pic:blipFill>
                  <pic:spPr>
                    <a:xfrm>
                      <a:off x="0" y="0"/>
                      <a:ext cx="5491060" cy="3159349"/>
                    </a:xfrm>
                    <a:prstGeom prst="rect">
                      <a:avLst/>
                    </a:prstGeom>
                  </pic:spPr>
                </pic:pic>
              </a:graphicData>
            </a:graphic>
          </wp:inline>
        </w:drawing>
      </w:r>
    </w:p>
    <w:p w:rsidR="00ED2C01" w:rsidRPr="00ED2C01" w:rsidRDefault="00ED2C01" w:rsidP="00ED2C01"/>
    <w:p w:rsidR="00ED2C01" w:rsidRPr="00ED2C01" w:rsidRDefault="00ED2C01" w:rsidP="00ED2C01"/>
    <w:p w:rsidR="007258D4" w:rsidRPr="007258D4" w:rsidRDefault="007258D4" w:rsidP="007258D4"/>
    <w:p w:rsidR="004A7D2B" w:rsidRDefault="007258D4" w:rsidP="007258D4">
      <w:pPr>
        <w:pStyle w:val="Heading3"/>
      </w:pPr>
      <w:r>
        <w:t xml:space="preserve"> </w:t>
      </w:r>
    </w:p>
    <w:p w:rsidR="007258D4" w:rsidRPr="007258D4" w:rsidRDefault="007258D4" w:rsidP="007258D4"/>
    <w:p w:rsidR="007258D4" w:rsidRPr="004A7D2B" w:rsidRDefault="007258D4" w:rsidP="004A7D2B"/>
    <w:p w:rsidR="004A7D2B" w:rsidRDefault="004A7D2B" w:rsidP="004A7D2B">
      <w:pPr>
        <w:pStyle w:val="Heading3"/>
      </w:pPr>
      <w:bookmarkStart w:id="15" w:name="_Toc469966650"/>
      <w:r>
        <w:lastRenderedPageBreak/>
        <w:t>Django generic Class Diagram</w:t>
      </w:r>
      <w:bookmarkEnd w:id="15"/>
      <w:r>
        <w:t xml:space="preserve"> </w:t>
      </w:r>
    </w:p>
    <w:p w:rsidR="004A7D2B" w:rsidRPr="004A7D2B" w:rsidRDefault="004A7D2B" w:rsidP="004A7D2B">
      <w:r>
        <w:rPr>
          <w:noProof/>
        </w:rPr>
        <w:drawing>
          <wp:inline distT="0" distB="0" distL="0" distR="0" wp14:anchorId="7C2EF1A4" wp14:editId="25458748">
            <wp:extent cx="5486400" cy="3185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185160"/>
                    </a:xfrm>
                    <a:prstGeom prst="rect">
                      <a:avLst/>
                    </a:prstGeom>
                  </pic:spPr>
                </pic:pic>
              </a:graphicData>
            </a:graphic>
          </wp:inline>
        </w:drawing>
      </w:r>
    </w:p>
    <w:p w:rsidR="004A7D2B" w:rsidRPr="004A7D2B" w:rsidRDefault="004A7D2B" w:rsidP="004A7D2B"/>
    <w:p w:rsidR="00785897" w:rsidRDefault="00785897" w:rsidP="00785897">
      <w:r>
        <w:t>In order to understand the web app in detail mockups help tremendously</w:t>
      </w:r>
    </w:p>
    <w:p w:rsidR="003B4E2A" w:rsidRDefault="003B4E2A" w:rsidP="00785897"/>
    <w:p w:rsidR="00475CD2" w:rsidRDefault="00785897" w:rsidP="00785897">
      <w:pPr>
        <w:pStyle w:val="Heading3"/>
      </w:pPr>
      <w:bookmarkStart w:id="16" w:name="_Toc469966651"/>
      <w:r>
        <w:t>Mockup diagrams</w:t>
      </w:r>
      <w:bookmarkEnd w:id="16"/>
    </w:p>
    <w:p w:rsidR="00475CD2" w:rsidRDefault="00475CD2" w:rsidP="00475CD2"/>
    <w:p w:rsidR="00475CD2" w:rsidRPr="00475CD2" w:rsidRDefault="00475CD2" w:rsidP="00475CD2">
      <w:r>
        <w:rPr>
          <w:noProof/>
        </w:rPr>
        <w:lastRenderedPageBreak/>
        <w:drawing>
          <wp:inline distT="0" distB="0" distL="0" distR="0" wp14:anchorId="1DACF44F" wp14:editId="0F252988">
            <wp:extent cx="4778150" cy="604299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g3.png"/>
                    <pic:cNvPicPr/>
                  </pic:nvPicPr>
                  <pic:blipFill>
                    <a:blip r:embed="rId21">
                      <a:extLst>
                        <a:ext uri="{28A0092B-C50C-407E-A947-70E740481C1C}">
                          <a14:useLocalDpi xmlns:a14="http://schemas.microsoft.com/office/drawing/2010/main" val="0"/>
                        </a:ext>
                      </a:extLst>
                    </a:blip>
                    <a:stretch>
                      <a:fillRect/>
                    </a:stretch>
                  </pic:blipFill>
                  <pic:spPr>
                    <a:xfrm>
                      <a:off x="0" y="0"/>
                      <a:ext cx="4804659" cy="6076518"/>
                    </a:xfrm>
                    <a:prstGeom prst="rect">
                      <a:avLst/>
                    </a:prstGeom>
                  </pic:spPr>
                </pic:pic>
              </a:graphicData>
            </a:graphic>
          </wp:inline>
        </w:drawing>
      </w:r>
    </w:p>
    <w:p w:rsidR="001950D3" w:rsidRPr="001950D3" w:rsidRDefault="00785897" w:rsidP="001950D3">
      <w:r>
        <w:rPr>
          <w:noProof/>
        </w:rPr>
        <w:lastRenderedPageBreak/>
        <w:drawing>
          <wp:inline distT="0" distB="0" distL="0" distR="0">
            <wp:extent cx="5486400" cy="6214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g4.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6214110"/>
                    </a:xfrm>
                    <a:prstGeom prst="rect">
                      <a:avLst/>
                    </a:prstGeom>
                  </pic:spPr>
                </pic:pic>
              </a:graphicData>
            </a:graphic>
          </wp:inline>
        </w:drawing>
      </w:r>
      <w:r>
        <w:rPr>
          <w:noProof/>
        </w:rPr>
        <w:lastRenderedPageBreak/>
        <w:drawing>
          <wp:inline distT="0" distB="0" distL="0" distR="0">
            <wp:extent cx="5486400" cy="7198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g5.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7198360"/>
                    </a:xfrm>
                    <a:prstGeom prst="rect">
                      <a:avLst/>
                    </a:prstGeom>
                  </pic:spPr>
                </pic:pic>
              </a:graphicData>
            </a:graphic>
          </wp:inline>
        </w:drawing>
      </w:r>
      <w:r>
        <w:rPr>
          <w:noProof/>
        </w:rPr>
        <w:lastRenderedPageBreak/>
        <w:drawing>
          <wp:inline distT="0" distB="0" distL="0" distR="0">
            <wp:extent cx="5486400" cy="6382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g6.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6382385"/>
                    </a:xfrm>
                    <a:prstGeom prst="rect">
                      <a:avLst/>
                    </a:prstGeom>
                  </pic:spPr>
                </pic:pic>
              </a:graphicData>
            </a:graphic>
          </wp:inline>
        </w:drawing>
      </w:r>
      <w:r>
        <w:rPr>
          <w:noProof/>
        </w:rPr>
        <w:lastRenderedPageBreak/>
        <w:drawing>
          <wp:inline distT="0" distB="0" distL="0" distR="0">
            <wp:extent cx="5486400" cy="6904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g7.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6904990"/>
                    </a:xfrm>
                    <a:prstGeom prst="rect">
                      <a:avLst/>
                    </a:prstGeom>
                  </pic:spPr>
                </pic:pic>
              </a:graphicData>
            </a:graphic>
          </wp:inline>
        </w:drawing>
      </w:r>
      <w:r>
        <w:rPr>
          <w:noProof/>
        </w:rPr>
        <w:lastRenderedPageBreak/>
        <w:drawing>
          <wp:inline distT="0" distB="0" distL="0" distR="0">
            <wp:extent cx="5486400" cy="71983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g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7198360"/>
                    </a:xfrm>
                    <a:prstGeom prst="rect">
                      <a:avLst/>
                    </a:prstGeom>
                  </pic:spPr>
                </pic:pic>
              </a:graphicData>
            </a:graphic>
          </wp:inline>
        </w:drawing>
      </w:r>
      <w:r>
        <w:rPr>
          <w:noProof/>
        </w:rPr>
        <w:lastRenderedPageBreak/>
        <w:drawing>
          <wp:inline distT="0" distB="0" distL="0" distR="0">
            <wp:extent cx="5486400" cy="7306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g9.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7306310"/>
                    </a:xfrm>
                    <a:prstGeom prst="rect">
                      <a:avLst/>
                    </a:prstGeom>
                  </pic:spPr>
                </pic:pic>
              </a:graphicData>
            </a:graphic>
          </wp:inline>
        </w:drawing>
      </w:r>
    </w:p>
    <w:p w:rsidR="001950D3" w:rsidRPr="001950D3" w:rsidRDefault="001950D3" w:rsidP="001950D3"/>
    <w:p w:rsidR="001950D3" w:rsidRPr="00A10668" w:rsidRDefault="001950D3" w:rsidP="00A10668"/>
    <w:p w:rsidR="00A10668" w:rsidRPr="00A10668" w:rsidRDefault="00A10668" w:rsidP="00A10668"/>
    <w:p w:rsidR="00C125BF" w:rsidRDefault="00C125BF" w:rsidP="00C125BF">
      <w:pPr>
        <w:pStyle w:val="Heading1"/>
      </w:pPr>
      <w:bookmarkStart w:id="17" w:name="_Toc469966652"/>
      <w:r>
        <w:t>System Specifications Document</w:t>
      </w:r>
      <w:bookmarkEnd w:id="17"/>
    </w:p>
    <w:p w:rsidR="006C527D" w:rsidRDefault="006546C1" w:rsidP="00785897">
      <w:r>
        <w:t xml:space="preserve"> The system is already deployed under Amazon Web Server with a static IP and port as </w:t>
      </w:r>
      <w:hyperlink r:id="rId28" w:history="1">
        <w:r w:rsidRPr="007F7C36">
          <w:rPr>
            <w:rStyle w:val="Hyperlink"/>
          </w:rPr>
          <w:t>http://52.212.251.22:88/</w:t>
        </w:r>
      </w:hyperlink>
      <w:r>
        <w:t xml:space="preserve">. There seems to be a glitch with the Putty application and the structure of the production server. The web app runs without any errors under the deployment server when connected with putty. </w:t>
      </w:r>
      <w:r w:rsidR="006C527D">
        <w:t>Here is a visual to explain the situation:</w:t>
      </w:r>
    </w:p>
    <w:p w:rsidR="006C527D" w:rsidRDefault="006C527D" w:rsidP="00785897">
      <w:r>
        <w:rPr>
          <w:noProof/>
        </w:rPr>
        <w:drawing>
          <wp:inline distT="0" distB="0" distL="0" distR="0" wp14:anchorId="7A7A4BA2" wp14:editId="0AEA21E3">
            <wp:extent cx="2703195" cy="2011680"/>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2466" cy="2018579"/>
                    </a:xfrm>
                    <a:prstGeom prst="rect">
                      <a:avLst/>
                    </a:prstGeom>
                  </pic:spPr>
                </pic:pic>
              </a:graphicData>
            </a:graphic>
          </wp:inline>
        </w:drawing>
      </w:r>
      <w:r w:rsidRPr="006C527D">
        <w:rPr>
          <w:noProof/>
        </w:rPr>
        <w:t xml:space="preserve"> </w:t>
      </w:r>
      <w:r>
        <w:rPr>
          <w:noProof/>
        </w:rPr>
        <w:drawing>
          <wp:inline distT="0" distB="0" distL="0" distR="0" wp14:anchorId="7D22139F" wp14:editId="430B1F4E">
            <wp:extent cx="2647784" cy="21558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4583" cy="2169503"/>
                    </a:xfrm>
                    <a:prstGeom prst="rect">
                      <a:avLst/>
                    </a:prstGeom>
                  </pic:spPr>
                </pic:pic>
              </a:graphicData>
            </a:graphic>
          </wp:inline>
        </w:drawing>
      </w:r>
    </w:p>
    <w:p w:rsidR="00785897" w:rsidRDefault="006546C1" w:rsidP="00785897">
      <w:r>
        <w:t xml:space="preserve">The developer hopes to upgrade to </w:t>
      </w:r>
      <w:r w:rsidR="006C527D">
        <w:t xml:space="preserve">production with the below stated method: </w:t>
      </w:r>
    </w:p>
    <w:p w:rsidR="006C527D" w:rsidRPr="00785897" w:rsidRDefault="006C527D" w:rsidP="00785897"/>
    <w:p w:rsidR="00CC507F" w:rsidRPr="00CC507F" w:rsidRDefault="00785897" w:rsidP="00785897">
      <w:pPr>
        <w:pStyle w:val="Heading3"/>
      </w:pPr>
      <w:bookmarkStart w:id="18" w:name="_Toc469966653"/>
      <w:r>
        <w:t>System Specifications</w:t>
      </w:r>
      <w:r w:rsidR="006C527D">
        <w:t xml:space="preserve"> Summary</w:t>
      </w:r>
      <w:r w:rsidR="006546C1">
        <w:t>:</w:t>
      </w:r>
      <w:bookmarkEnd w:id="18"/>
      <w:r w:rsidR="006546C1">
        <w:t xml:space="preserve"> </w:t>
      </w:r>
    </w:p>
    <w:p w:rsidR="00CC507F" w:rsidRPr="00CC507F" w:rsidRDefault="00CC507F" w:rsidP="006546C1">
      <w:pPr>
        <w:numPr>
          <w:ilvl w:val="0"/>
          <w:numId w:val="21"/>
        </w:numPr>
      </w:pPr>
      <w:r w:rsidRPr="006546C1">
        <w:rPr>
          <w:bCs/>
        </w:rPr>
        <w:t>Python3.5</w:t>
      </w:r>
      <w:r w:rsidRPr="00CC507F">
        <w:t> </w:t>
      </w:r>
      <w:r w:rsidR="006546C1">
        <w:t>as the OO programming language</w:t>
      </w:r>
    </w:p>
    <w:p w:rsidR="00CC507F" w:rsidRPr="00CC507F" w:rsidRDefault="00CC507F" w:rsidP="006546C1">
      <w:pPr>
        <w:numPr>
          <w:ilvl w:val="0"/>
          <w:numId w:val="21"/>
        </w:numPr>
      </w:pPr>
      <w:r w:rsidRPr="006546C1">
        <w:rPr>
          <w:bCs/>
        </w:rPr>
        <w:t>Django</w:t>
      </w:r>
      <w:r w:rsidR="006546C1">
        <w:rPr>
          <w:bCs/>
        </w:rPr>
        <w:t xml:space="preserve"> as the web </w:t>
      </w:r>
      <w:r w:rsidRPr="00CC507F">
        <w:t>framework</w:t>
      </w:r>
    </w:p>
    <w:p w:rsidR="00CC507F" w:rsidRDefault="00CC507F" w:rsidP="006546C1">
      <w:pPr>
        <w:numPr>
          <w:ilvl w:val="0"/>
          <w:numId w:val="21"/>
        </w:numPr>
      </w:pPr>
      <w:r w:rsidRPr="006546C1">
        <w:rPr>
          <w:bCs/>
        </w:rPr>
        <w:t>Django-Rest</w:t>
      </w:r>
      <w:r w:rsidRPr="00CC507F">
        <w:t> </w:t>
      </w:r>
    </w:p>
    <w:p w:rsidR="006546C1" w:rsidRPr="00CC507F" w:rsidRDefault="006546C1" w:rsidP="006546C1">
      <w:pPr>
        <w:numPr>
          <w:ilvl w:val="0"/>
          <w:numId w:val="21"/>
        </w:numPr>
      </w:pPr>
      <w:r>
        <w:t xml:space="preserve">Django requests </w:t>
      </w:r>
    </w:p>
    <w:p w:rsidR="006546C1" w:rsidRDefault="00CC507F" w:rsidP="00E51659">
      <w:pPr>
        <w:numPr>
          <w:ilvl w:val="0"/>
          <w:numId w:val="21"/>
        </w:numPr>
      </w:pPr>
      <w:r w:rsidRPr="006546C1">
        <w:rPr>
          <w:bCs/>
        </w:rPr>
        <w:t>SQLite</w:t>
      </w:r>
      <w:r w:rsidRPr="00CC507F">
        <w:t> </w:t>
      </w:r>
      <w:r w:rsidR="006546C1">
        <w:t>as the default database storage</w:t>
      </w:r>
    </w:p>
    <w:p w:rsidR="00CC507F" w:rsidRPr="006546C1" w:rsidRDefault="00CC507F" w:rsidP="00E51659">
      <w:pPr>
        <w:numPr>
          <w:ilvl w:val="0"/>
          <w:numId w:val="21"/>
        </w:numPr>
      </w:pPr>
      <w:r w:rsidRPr="006546C1">
        <w:rPr>
          <w:bCs/>
        </w:rPr>
        <w:t>64-bit Ubuntu Linux</w:t>
      </w:r>
      <w:r w:rsidRPr="006546C1">
        <w:rPr>
          <w:b/>
          <w:bCs/>
        </w:rPr>
        <w:t xml:space="preserve"> </w:t>
      </w:r>
      <w:r w:rsidR="006546C1" w:rsidRPr="006546C1">
        <w:rPr>
          <w:bCs/>
        </w:rPr>
        <w:t>free tier i</w:t>
      </w:r>
      <w:r w:rsidRPr="006546C1">
        <w:rPr>
          <w:bCs/>
        </w:rPr>
        <w:t>n AWS</w:t>
      </w:r>
      <w:r w:rsidR="006546C1" w:rsidRPr="006546C1">
        <w:rPr>
          <w:bCs/>
        </w:rPr>
        <w:t xml:space="preserve"> with Apache2 web server</w:t>
      </w:r>
      <w:r w:rsidRPr="006546C1">
        <w:rPr>
          <w:bCs/>
        </w:rPr>
        <w:t xml:space="preserve"> </w:t>
      </w:r>
    </w:p>
    <w:p w:rsidR="006546C1" w:rsidRPr="00CC507F" w:rsidRDefault="006546C1" w:rsidP="006546C1">
      <w:pPr>
        <w:ind w:left="1080"/>
      </w:pPr>
    </w:p>
    <w:p w:rsidR="00CC507F" w:rsidRDefault="006C527D" w:rsidP="006C527D">
      <w:pPr>
        <w:pStyle w:val="Heading3"/>
      </w:pPr>
      <w:bookmarkStart w:id="19" w:name="_oymnw3nlvwib"/>
      <w:bookmarkStart w:id="20" w:name="_Toc469966654"/>
      <w:bookmarkEnd w:id="19"/>
      <w:r>
        <w:lastRenderedPageBreak/>
        <w:t>Making the app live under already running EC2 instance with the only available Virtual Private Cloud VPC association configured</w:t>
      </w:r>
      <w:bookmarkEnd w:id="20"/>
      <w:r>
        <w:t xml:space="preserve"> </w:t>
      </w:r>
    </w:p>
    <w:p w:rsidR="006C527D" w:rsidRDefault="006C527D" w:rsidP="006C527D">
      <w:r>
        <w:t xml:space="preserve">The AWS is far from self -explanatory and documentation offered does not follow full scenario, it is just bits and pieces sewn together. The developer spent at least 2 full days using EC2, VPC, </w:t>
      </w:r>
      <w:proofErr w:type="spellStart"/>
      <w:r>
        <w:t>CodeDeploy</w:t>
      </w:r>
      <w:proofErr w:type="spellEnd"/>
      <w:r>
        <w:t xml:space="preserve">, IAM settings under the platform which is necessary to understand before setting up the environment. </w:t>
      </w:r>
    </w:p>
    <w:p w:rsidR="006C527D" w:rsidRDefault="003165E3" w:rsidP="006C527D">
      <w:hyperlink r:id="rId31" w:history="1">
        <w:r w:rsidR="006C527D" w:rsidRPr="007F7C36">
          <w:rPr>
            <w:rStyle w:val="Hyperlink"/>
          </w:rPr>
          <w:t>https://eu-west-1.console.aws.amazon.com/vpc/home</w:t>
        </w:r>
      </w:hyperlink>
    </w:p>
    <w:p w:rsidR="006C527D" w:rsidRDefault="003165E3" w:rsidP="006C527D">
      <w:hyperlink r:id="rId32" w:history="1">
        <w:r w:rsidR="006C527D" w:rsidRPr="007F7C36">
          <w:rPr>
            <w:rStyle w:val="Hyperlink"/>
          </w:rPr>
          <w:t>https://eu-west-1.console.aws.amazon.com/ec2</w:t>
        </w:r>
      </w:hyperlink>
    </w:p>
    <w:p w:rsidR="006C527D" w:rsidRDefault="00E87002" w:rsidP="006C527D">
      <w:r>
        <w:t xml:space="preserve">Let us assume that the instance is up and running, there is also another ceremony for you to get connected to the Ubuntu server using a terminal. </w:t>
      </w:r>
    </w:p>
    <w:p w:rsidR="00E87002" w:rsidRDefault="00E87002" w:rsidP="006C527D">
      <w:r>
        <w:t xml:space="preserve">You must generate a </w:t>
      </w:r>
      <w:proofErr w:type="spellStart"/>
      <w:r>
        <w:t>ppk</w:t>
      </w:r>
      <w:proofErr w:type="spellEnd"/>
      <w:r>
        <w:t xml:space="preserve"> from your </w:t>
      </w:r>
      <w:proofErr w:type="spellStart"/>
      <w:r>
        <w:t>pem</w:t>
      </w:r>
      <w:proofErr w:type="spellEnd"/>
      <w:r>
        <w:t xml:space="preserve"> file given to you by AWS using </w:t>
      </w:r>
      <w:proofErr w:type="spellStart"/>
      <w:r>
        <w:t>PuttyGen</w:t>
      </w:r>
      <w:proofErr w:type="spellEnd"/>
      <w:r>
        <w:t xml:space="preserve">. </w:t>
      </w:r>
    </w:p>
    <w:p w:rsidR="00E87002" w:rsidRDefault="00E87002" w:rsidP="006C527D">
      <w:r>
        <w:t xml:space="preserve">Load your </w:t>
      </w:r>
      <w:proofErr w:type="spellStart"/>
      <w:r>
        <w:t>ppk</w:t>
      </w:r>
      <w:proofErr w:type="spellEnd"/>
      <w:r>
        <w:t xml:space="preserve"> key to Putty and save it as a profile, with the user format something like; </w:t>
      </w:r>
      <w:hyperlink r:id="rId33" w:history="1">
        <w:r w:rsidRPr="007F7C36">
          <w:rPr>
            <w:rStyle w:val="Hyperlink"/>
          </w:rPr>
          <w:t>ubuntu@ec2-52-212-251-22.eu-west-1.compute.amazonaws.com</w:t>
        </w:r>
      </w:hyperlink>
    </w:p>
    <w:p w:rsidR="00E87002" w:rsidRDefault="00E87002" w:rsidP="006C527D">
      <w:r>
        <w:rPr>
          <w:noProof/>
        </w:rPr>
        <w:drawing>
          <wp:inline distT="0" distB="0" distL="0" distR="0" wp14:anchorId="054670AD" wp14:editId="6AF03A07">
            <wp:extent cx="4286250" cy="411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250" cy="4114800"/>
                    </a:xfrm>
                    <a:prstGeom prst="rect">
                      <a:avLst/>
                    </a:prstGeom>
                  </pic:spPr>
                </pic:pic>
              </a:graphicData>
            </a:graphic>
          </wp:inline>
        </w:drawing>
      </w:r>
    </w:p>
    <w:p w:rsidR="00E87002" w:rsidRDefault="00E87002" w:rsidP="006C527D"/>
    <w:p w:rsidR="006C527D" w:rsidRPr="002077D3" w:rsidRDefault="00E87002" w:rsidP="006C527D">
      <w:r w:rsidRPr="002077D3">
        <w:lastRenderedPageBreak/>
        <w:t xml:space="preserve">Once you are connected to the remote Ubuntu server you must get the environment ready to install the Django app with the following commands through terminal: </w:t>
      </w:r>
    </w:p>
    <w:p w:rsidR="00E87002" w:rsidRPr="002077D3" w:rsidRDefault="003C1507"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proofErr w:type="spellStart"/>
      <w:r w:rsidRPr="002077D3">
        <w:rPr>
          <w:rFonts w:eastAsia="Times New Roman" w:cs="Courier New"/>
          <w:color w:val="333333"/>
        </w:rPr>
        <w:t>Sudo</w:t>
      </w:r>
      <w:proofErr w:type="spellEnd"/>
      <w:r w:rsidRPr="002077D3">
        <w:rPr>
          <w:rFonts w:eastAsia="Times New Roman" w:cs="Courier New"/>
          <w:color w:val="333333"/>
        </w:rPr>
        <w:t xml:space="preserve"> </w:t>
      </w:r>
      <w:r w:rsidR="00E87002" w:rsidRPr="002077D3">
        <w:rPr>
          <w:rFonts w:eastAsia="Times New Roman" w:cs="Courier New"/>
          <w:color w:val="333333"/>
        </w:rPr>
        <w:t>apt-get update</w:t>
      </w:r>
    </w:p>
    <w:p w:rsidR="00E87002" w:rsidRPr="002077D3" w:rsidRDefault="003C1507"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proofErr w:type="spellStart"/>
      <w:r w:rsidRPr="002077D3">
        <w:rPr>
          <w:rFonts w:eastAsia="Times New Roman" w:cs="Courier New"/>
          <w:color w:val="333333"/>
        </w:rPr>
        <w:t>Sudo</w:t>
      </w:r>
      <w:proofErr w:type="spellEnd"/>
      <w:r w:rsidRPr="002077D3">
        <w:rPr>
          <w:rFonts w:eastAsia="Times New Roman" w:cs="Courier New"/>
          <w:color w:val="333333"/>
        </w:rPr>
        <w:t xml:space="preserve"> </w:t>
      </w:r>
      <w:r w:rsidR="00E87002" w:rsidRPr="002077D3">
        <w:rPr>
          <w:rFonts w:eastAsia="Times New Roman" w:cs="Courier New"/>
          <w:color w:val="333333"/>
        </w:rPr>
        <w:t xml:space="preserve">apt-get python-pip </w:t>
      </w:r>
    </w:p>
    <w:p w:rsidR="00E87002" w:rsidRPr="002077D3" w:rsidRDefault="003C1507"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proofErr w:type="spellStart"/>
      <w:r w:rsidRPr="002077D3">
        <w:rPr>
          <w:rFonts w:eastAsia="Times New Roman" w:cs="Courier New"/>
          <w:color w:val="333333"/>
        </w:rPr>
        <w:t>Sudo</w:t>
      </w:r>
      <w:proofErr w:type="spellEnd"/>
      <w:r w:rsidRPr="002077D3">
        <w:rPr>
          <w:rFonts w:eastAsia="Times New Roman" w:cs="Courier New"/>
          <w:color w:val="333333"/>
        </w:rPr>
        <w:t xml:space="preserve"> </w:t>
      </w:r>
      <w:r w:rsidR="00E87002" w:rsidRPr="002077D3">
        <w:rPr>
          <w:rFonts w:eastAsia="Times New Roman" w:cs="Courier New"/>
          <w:color w:val="333333"/>
        </w:rPr>
        <w:t xml:space="preserve">apt-get </w:t>
      </w:r>
      <w:proofErr w:type="spellStart"/>
      <w:r w:rsidR="00E87002" w:rsidRPr="002077D3">
        <w:rPr>
          <w:rFonts w:eastAsia="Times New Roman" w:cs="Courier New"/>
          <w:color w:val="333333"/>
        </w:rPr>
        <w:t>git</w:t>
      </w:r>
      <w:proofErr w:type="spellEnd"/>
      <w:r w:rsidR="00E87002" w:rsidRPr="002077D3">
        <w:rPr>
          <w:rFonts w:eastAsia="Times New Roman" w:cs="Courier New"/>
          <w:color w:val="333333"/>
        </w:rPr>
        <w:t>-core</w:t>
      </w:r>
    </w:p>
    <w:p w:rsidR="00E87002" w:rsidRPr="002077D3" w:rsidRDefault="003C1507"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proofErr w:type="spellStart"/>
      <w:r w:rsidRPr="002077D3">
        <w:rPr>
          <w:rFonts w:eastAsia="Times New Roman" w:cs="Courier New"/>
          <w:color w:val="333333"/>
        </w:rPr>
        <w:t>Sudo</w:t>
      </w:r>
      <w:proofErr w:type="spellEnd"/>
      <w:r w:rsidRPr="002077D3">
        <w:rPr>
          <w:rFonts w:eastAsia="Times New Roman" w:cs="Courier New"/>
          <w:color w:val="333333"/>
        </w:rPr>
        <w:t xml:space="preserve"> </w:t>
      </w:r>
      <w:r w:rsidR="00E87002" w:rsidRPr="002077D3">
        <w:rPr>
          <w:rFonts w:eastAsia="Times New Roman" w:cs="Courier New"/>
          <w:color w:val="333333"/>
        </w:rPr>
        <w:t>pip install --upgrade pip</w:t>
      </w:r>
    </w:p>
    <w:p w:rsidR="00E87002" w:rsidRPr="002077D3" w:rsidRDefault="00E87002"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p>
    <w:p w:rsidR="00E87002" w:rsidRPr="002077D3" w:rsidRDefault="00E87002"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proofErr w:type="spellStart"/>
      <w:r w:rsidRPr="002077D3">
        <w:rPr>
          <w:rFonts w:eastAsia="Times New Roman" w:cs="Courier New"/>
          <w:color w:val="333333"/>
        </w:rPr>
        <w:t>git</w:t>
      </w:r>
      <w:proofErr w:type="spellEnd"/>
      <w:r w:rsidRPr="002077D3">
        <w:rPr>
          <w:rFonts w:eastAsia="Times New Roman" w:cs="Courier New"/>
          <w:color w:val="333333"/>
        </w:rPr>
        <w:t xml:space="preserve"> clone https://github.com/NurErtem/Fall2016Swe573NurErtem</w:t>
      </w:r>
      <w:r w:rsidR="003C1507" w:rsidRPr="002077D3">
        <w:rPr>
          <w:rFonts w:eastAsia="Times New Roman" w:cs="Courier New"/>
          <w:color w:val="333333"/>
        </w:rPr>
        <w:t>.git</w:t>
      </w:r>
    </w:p>
    <w:p w:rsidR="00E87002" w:rsidRPr="002077D3" w:rsidRDefault="00E87002"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r w:rsidRPr="002077D3">
        <w:rPr>
          <w:rFonts w:eastAsia="Times New Roman" w:cs="Courier New"/>
          <w:color w:val="0086B3"/>
        </w:rPr>
        <w:t>cd</w:t>
      </w:r>
      <w:r w:rsidRPr="002077D3">
        <w:rPr>
          <w:rFonts w:eastAsia="Times New Roman" w:cs="Courier New"/>
          <w:color w:val="333333"/>
        </w:rPr>
        <w:t xml:space="preserve"> Fall2016Swe573NurErtem/server1/engine</w:t>
      </w:r>
    </w:p>
    <w:p w:rsidR="00E87002" w:rsidRPr="002077D3" w:rsidRDefault="00E87002" w:rsidP="006C527D"/>
    <w:p w:rsidR="00E87002" w:rsidRPr="002077D3" w:rsidRDefault="00E87002" w:rsidP="00E87002">
      <w:r w:rsidRPr="002077D3">
        <w:t xml:space="preserve">now you need to prep your virtual environment: </w:t>
      </w:r>
    </w:p>
    <w:p w:rsidR="00E87002" w:rsidRPr="002077D3" w:rsidRDefault="00E87002"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p>
    <w:p w:rsidR="00E87002" w:rsidRPr="002077D3" w:rsidRDefault="00E87002"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r w:rsidRPr="002077D3">
        <w:rPr>
          <w:rFonts w:eastAsia="Times New Roman" w:cs="Courier New"/>
          <w:color w:val="333333"/>
        </w:rPr>
        <w:t xml:space="preserve">pip install </w:t>
      </w:r>
      <w:proofErr w:type="spellStart"/>
      <w:r w:rsidRPr="002077D3">
        <w:rPr>
          <w:rFonts w:eastAsia="Times New Roman" w:cs="Courier New"/>
          <w:color w:val="333333"/>
        </w:rPr>
        <w:t>virtualenv</w:t>
      </w:r>
      <w:proofErr w:type="spellEnd"/>
    </w:p>
    <w:p w:rsidR="00E87002" w:rsidRPr="002077D3" w:rsidRDefault="00E87002"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proofErr w:type="spellStart"/>
      <w:r w:rsidRPr="002077D3">
        <w:rPr>
          <w:rFonts w:eastAsia="Times New Roman" w:cs="Courier New"/>
          <w:color w:val="333333"/>
        </w:rPr>
        <w:t>virtualenv</w:t>
      </w:r>
      <w:proofErr w:type="spellEnd"/>
      <w:r w:rsidRPr="002077D3">
        <w:rPr>
          <w:rFonts w:eastAsia="Times New Roman" w:cs="Courier New"/>
          <w:color w:val="333333"/>
        </w:rPr>
        <w:t xml:space="preserve">  --python=python3 </w:t>
      </w:r>
      <w:proofErr w:type="spellStart"/>
      <w:r w:rsidRPr="002077D3">
        <w:rPr>
          <w:rFonts w:eastAsia="Times New Roman" w:cs="Courier New"/>
          <w:color w:val="333333"/>
        </w:rPr>
        <w:t>venv</w:t>
      </w:r>
      <w:proofErr w:type="spellEnd"/>
    </w:p>
    <w:p w:rsidR="00E87002" w:rsidRPr="002077D3" w:rsidRDefault="00E87002"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r w:rsidRPr="002077D3">
        <w:rPr>
          <w:rFonts w:eastAsia="Times New Roman" w:cs="Courier New"/>
          <w:color w:val="0086B3"/>
        </w:rPr>
        <w:t>source</w:t>
      </w:r>
      <w:r w:rsidRPr="002077D3">
        <w:rPr>
          <w:rFonts w:eastAsia="Times New Roman" w:cs="Courier New"/>
          <w:color w:val="333333"/>
        </w:rPr>
        <w:t xml:space="preserve"> </w:t>
      </w:r>
      <w:proofErr w:type="spellStart"/>
      <w:r w:rsidRPr="002077D3">
        <w:rPr>
          <w:rFonts w:eastAsia="Times New Roman" w:cs="Courier New"/>
          <w:color w:val="333333"/>
        </w:rPr>
        <w:t>venv</w:t>
      </w:r>
      <w:proofErr w:type="spellEnd"/>
      <w:r w:rsidRPr="002077D3">
        <w:rPr>
          <w:rFonts w:eastAsia="Times New Roman" w:cs="Courier New"/>
          <w:color w:val="333333"/>
        </w:rPr>
        <w:t>/bin/active</w:t>
      </w:r>
    </w:p>
    <w:p w:rsidR="00E87002" w:rsidRPr="002077D3" w:rsidRDefault="00E87002"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p>
    <w:p w:rsidR="00E87002" w:rsidRPr="002077D3" w:rsidRDefault="00E87002"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r w:rsidRPr="002077D3">
        <w:rPr>
          <w:rFonts w:eastAsia="Times New Roman" w:cs="Courier New"/>
          <w:color w:val="333333"/>
        </w:rPr>
        <w:t>pip install Django</w:t>
      </w:r>
    </w:p>
    <w:p w:rsidR="00E87002" w:rsidRPr="002077D3" w:rsidRDefault="00E87002"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r w:rsidRPr="002077D3">
        <w:rPr>
          <w:rFonts w:eastAsia="Times New Roman" w:cs="Courier New"/>
          <w:color w:val="333333"/>
        </w:rPr>
        <w:t xml:space="preserve">pip install </w:t>
      </w:r>
      <w:proofErr w:type="spellStart"/>
      <w:r w:rsidRPr="002077D3">
        <w:rPr>
          <w:rFonts w:eastAsia="Times New Roman" w:cs="Courier New"/>
          <w:color w:val="333333"/>
        </w:rPr>
        <w:t>djangorestframework</w:t>
      </w:r>
      <w:proofErr w:type="spellEnd"/>
    </w:p>
    <w:p w:rsidR="00E87002" w:rsidRPr="002077D3" w:rsidRDefault="003C1507"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r w:rsidRPr="002077D3">
        <w:rPr>
          <w:rFonts w:eastAsia="Times New Roman" w:cs="Courier New"/>
          <w:color w:val="333333"/>
        </w:rPr>
        <w:t>pip install requests</w:t>
      </w:r>
    </w:p>
    <w:p w:rsidR="003C1507" w:rsidRPr="002077D3" w:rsidRDefault="003C1507"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r w:rsidRPr="002077D3">
        <w:rPr>
          <w:rFonts w:eastAsia="Times New Roman" w:cs="Courier New"/>
          <w:color w:val="333333"/>
        </w:rPr>
        <w:t>python manage.py migrate</w:t>
      </w:r>
    </w:p>
    <w:p w:rsidR="003C1507" w:rsidRPr="002077D3" w:rsidRDefault="003C1507" w:rsidP="00E87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p>
    <w:p w:rsidR="00E87002" w:rsidRPr="002077D3" w:rsidRDefault="003C1507" w:rsidP="006C527D">
      <w:r w:rsidRPr="002077D3">
        <w:rPr>
          <w:rFonts w:eastAsia="Times New Roman" w:cs="Courier New"/>
          <w:color w:val="333333"/>
        </w:rPr>
        <w:t xml:space="preserve">also make sure that settings.py under root includes the IP of the AWS instance. </w:t>
      </w:r>
    </w:p>
    <w:p w:rsidR="003C1507" w:rsidRPr="002077D3" w:rsidRDefault="003C1507" w:rsidP="003C15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bdr w:val="none" w:sz="0" w:space="0" w:color="auto" w:frame="1"/>
        </w:rPr>
      </w:pPr>
      <w:proofErr w:type="spellStart"/>
      <w:r w:rsidRPr="002077D3">
        <w:rPr>
          <w:rFonts w:eastAsia="Times New Roman" w:cs="Courier New"/>
          <w:color w:val="333333"/>
          <w:bdr w:val="none" w:sz="0" w:space="0" w:color="auto" w:frame="1"/>
        </w:rPr>
        <w:t>sudo</w:t>
      </w:r>
      <w:proofErr w:type="spellEnd"/>
      <w:r w:rsidRPr="002077D3">
        <w:rPr>
          <w:rFonts w:eastAsia="Times New Roman" w:cs="Courier New"/>
          <w:color w:val="333333"/>
          <w:bdr w:val="none" w:sz="0" w:space="0" w:color="auto" w:frame="1"/>
        </w:rPr>
        <w:t xml:space="preserve"> </w:t>
      </w:r>
      <w:proofErr w:type="spellStart"/>
      <w:r w:rsidRPr="002077D3">
        <w:rPr>
          <w:rFonts w:eastAsia="Times New Roman" w:cs="Courier New"/>
          <w:color w:val="333333"/>
          <w:bdr w:val="none" w:sz="0" w:space="0" w:color="auto" w:frame="1"/>
        </w:rPr>
        <w:t>venv</w:t>
      </w:r>
      <w:proofErr w:type="spellEnd"/>
      <w:r w:rsidRPr="002077D3">
        <w:rPr>
          <w:rFonts w:eastAsia="Times New Roman" w:cs="Courier New"/>
          <w:color w:val="333333"/>
          <w:bdr w:val="none" w:sz="0" w:space="0" w:color="auto" w:frame="1"/>
        </w:rPr>
        <w:t xml:space="preserve">/bin/python manage.py </w:t>
      </w:r>
      <w:proofErr w:type="spellStart"/>
      <w:r w:rsidRPr="002077D3">
        <w:rPr>
          <w:rFonts w:eastAsia="Times New Roman" w:cs="Courier New"/>
          <w:color w:val="333333"/>
          <w:bdr w:val="none" w:sz="0" w:space="0" w:color="auto" w:frame="1"/>
        </w:rPr>
        <w:t>runserver</w:t>
      </w:r>
      <w:proofErr w:type="spellEnd"/>
      <w:r w:rsidRPr="002077D3">
        <w:rPr>
          <w:rFonts w:eastAsia="Times New Roman" w:cs="Courier New"/>
          <w:color w:val="333333"/>
          <w:bdr w:val="none" w:sz="0" w:space="0" w:color="auto" w:frame="1"/>
        </w:rPr>
        <w:t xml:space="preserve"> 0.0.0.0:88 </w:t>
      </w:r>
    </w:p>
    <w:p w:rsidR="003C1507" w:rsidRPr="002077D3" w:rsidRDefault="003C1507" w:rsidP="003C15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r w:rsidRPr="002077D3">
        <w:rPr>
          <w:rFonts w:eastAsia="Times New Roman" w:cs="Courier New"/>
          <w:color w:val="333333"/>
          <w:bdr w:val="none" w:sz="0" w:space="0" w:color="auto" w:frame="1"/>
        </w:rPr>
        <w:t>#the port you may have specified under AWS EC2 console</w:t>
      </w:r>
    </w:p>
    <w:p w:rsidR="003C1507" w:rsidRPr="002077D3" w:rsidRDefault="003C1507" w:rsidP="003C15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p>
    <w:p w:rsidR="003C1507" w:rsidRPr="002077D3" w:rsidRDefault="003C1507" w:rsidP="003C15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bdr w:val="none" w:sz="0" w:space="0" w:color="auto" w:frame="1"/>
        </w:rPr>
      </w:pPr>
      <w:r w:rsidRPr="002077D3">
        <w:rPr>
          <w:rFonts w:eastAsia="Times New Roman" w:cs="Courier New"/>
          <w:color w:val="333333"/>
          <w:bdr w:val="none" w:sz="0" w:space="0" w:color="auto" w:frame="1"/>
        </w:rPr>
        <w:t>apt-get install supervisor</w:t>
      </w:r>
    </w:p>
    <w:p w:rsidR="003C1507" w:rsidRPr="002077D3" w:rsidRDefault="003C1507" w:rsidP="003C15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p>
    <w:p w:rsidR="00E87002" w:rsidRPr="002077D3" w:rsidRDefault="003C1507" w:rsidP="006C527D">
      <w:pPr>
        <w:rPr>
          <w:color w:val="333333"/>
        </w:rPr>
      </w:pPr>
      <w:r w:rsidRPr="002077D3">
        <w:t>cr</w:t>
      </w:r>
      <w:r w:rsidR="003B4E2A" w:rsidRPr="002077D3">
        <w:t xml:space="preserve">eate a file name </w:t>
      </w:r>
      <w:proofErr w:type="spellStart"/>
      <w:r w:rsidR="003B4E2A" w:rsidRPr="002077D3">
        <w:t>engine.conf</w:t>
      </w:r>
      <w:proofErr w:type="spellEnd"/>
      <w:r w:rsidR="003B4E2A" w:rsidRPr="002077D3">
        <w:t xml:space="preserve"> with the below text </w:t>
      </w:r>
      <w:r w:rsidRPr="002077D3">
        <w:t xml:space="preserve"> and save it under </w:t>
      </w:r>
      <w:r w:rsidRPr="002077D3">
        <w:rPr>
          <w:color w:val="333333"/>
        </w:rPr>
        <w:t>/</w:t>
      </w:r>
      <w:proofErr w:type="spellStart"/>
      <w:r w:rsidRPr="002077D3">
        <w:rPr>
          <w:color w:val="333333"/>
        </w:rPr>
        <w:t>etc</w:t>
      </w:r>
      <w:proofErr w:type="spellEnd"/>
      <w:r w:rsidRPr="002077D3">
        <w:rPr>
          <w:color w:val="333333"/>
        </w:rPr>
        <w:t>/supervisor/</w:t>
      </w:r>
      <w:proofErr w:type="spellStart"/>
      <w:r w:rsidRPr="002077D3">
        <w:rPr>
          <w:color w:val="333333"/>
        </w:rPr>
        <w:t>conf.d</w:t>
      </w:r>
      <w:proofErr w:type="spellEnd"/>
      <w:r w:rsidRPr="002077D3">
        <w:rPr>
          <w:color w:val="333333"/>
        </w:rPr>
        <w:t>/</w:t>
      </w:r>
    </w:p>
    <w:p w:rsidR="003B4E2A" w:rsidRPr="002077D3" w:rsidRDefault="003B4E2A" w:rsidP="003B4E2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bdr w:val="none" w:sz="0" w:space="0" w:color="auto" w:frame="1"/>
        </w:rPr>
      </w:pPr>
      <w:r w:rsidRPr="002077D3">
        <w:rPr>
          <w:rFonts w:eastAsia="Times New Roman" w:cs="Courier New"/>
          <w:color w:val="333333"/>
          <w:bdr w:val="none" w:sz="0" w:space="0" w:color="auto" w:frame="1"/>
        </w:rPr>
        <w:t>[</w:t>
      </w:r>
      <w:proofErr w:type="spellStart"/>
      <w:r w:rsidRPr="002077D3">
        <w:rPr>
          <w:rFonts w:eastAsia="Times New Roman" w:cs="Courier New"/>
          <w:color w:val="333333"/>
          <w:bdr w:val="none" w:sz="0" w:space="0" w:color="auto" w:frame="1"/>
        </w:rPr>
        <w:t>program:karmacircle</w:t>
      </w:r>
      <w:proofErr w:type="spellEnd"/>
      <w:r w:rsidRPr="002077D3">
        <w:rPr>
          <w:rFonts w:eastAsia="Times New Roman" w:cs="Courier New"/>
          <w:color w:val="333333"/>
          <w:bdr w:val="none" w:sz="0" w:space="0" w:color="auto" w:frame="1"/>
        </w:rPr>
        <w:t>]</w:t>
      </w:r>
    </w:p>
    <w:p w:rsidR="003B4E2A" w:rsidRPr="002077D3" w:rsidRDefault="003B4E2A" w:rsidP="003B4E2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bdr w:val="none" w:sz="0" w:space="0" w:color="auto" w:frame="1"/>
        </w:rPr>
      </w:pPr>
      <w:r w:rsidRPr="002077D3">
        <w:rPr>
          <w:rFonts w:eastAsia="Times New Roman" w:cs="Courier New"/>
          <w:color w:val="333333"/>
          <w:bdr w:val="none" w:sz="0" w:space="0" w:color="auto" w:frame="1"/>
        </w:rPr>
        <w:t>command=/home/</w:t>
      </w:r>
      <w:proofErr w:type="spellStart"/>
      <w:r w:rsidRPr="002077D3">
        <w:rPr>
          <w:rFonts w:eastAsia="Times New Roman" w:cs="Courier New"/>
          <w:color w:val="333333"/>
          <w:bdr w:val="none" w:sz="0" w:space="0" w:color="auto" w:frame="1"/>
        </w:rPr>
        <w:t>ubuntu</w:t>
      </w:r>
      <w:proofErr w:type="spellEnd"/>
      <w:r w:rsidRPr="002077D3">
        <w:rPr>
          <w:rFonts w:eastAsia="Times New Roman" w:cs="Courier New"/>
          <w:color w:val="333333"/>
          <w:bdr w:val="none" w:sz="0" w:space="0" w:color="auto" w:frame="1"/>
        </w:rPr>
        <w:t>/</w:t>
      </w:r>
      <w:r w:rsidRPr="002077D3">
        <w:rPr>
          <w:rFonts w:eastAsia="Times New Roman" w:cs="Courier New"/>
          <w:color w:val="333333"/>
        </w:rPr>
        <w:t xml:space="preserve"> </w:t>
      </w:r>
      <w:r w:rsidRPr="002077D3">
        <w:rPr>
          <w:rFonts w:eastAsia="Times New Roman" w:cs="Courier New"/>
          <w:color w:val="333333"/>
        </w:rPr>
        <w:t>Fall2016Swe573NurErtem</w:t>
      </w:r>
      <w:r w:rsidRPr="002077D3">
        <w:rPr>
          <w:rFonts w:eastAsia="Times New Roman" w:cs="Courier New"/>
          <w:color w:val="333333"/>
          <w:bdr w:val="none" w:sz="0" w:space="0" w:color="auto" w:frame="1"/>
        </w:rPr>
        <w:t>/engine/</w:t>
      </w:r>
      <w:proofErr w:type="spellStart"/>
      <w:r w:rsidRPr="002077D3">
        <w:rPr>
          <w:rFonts w:eastAsia="Times New Roman" w:cs="Courier New"/>
          <w:color w:val="333333"/>
          <w:bdr w:val="none" w:sz="0" w:space="0" w:color="auto" w:frame="1"/>
        </w:rPr>
        <w:t>venv</w:t>
      </w:r>
      <w:proofErr w:type="spellEnd"/>
      <w:r w:rsidRPr="002077D3">
        <w:rPr>
          <w:rFonts w:eastAsia="Times New Roman" w:cs="Courier New"/>
          <w:color w:val="333333"/>
          <w:bdr w:val="none" w:sz="0" w:space="0" w:color="auto" w:frame="1"/>
        </w:rPr>
        <w:t>/bin/python /home/</w:t>
      </w:r>
      <w:proofErr w:type="spellStart"/>
      <w:r w:rsidRPr="002077D3">
        <w:rPr>
          <w:rFonts w:eastAsia="Times New Roman" w:cs="Courier New"/>
          <w:color w:val="333333"/>
          <w:bdr w:val="none" w:sz="0" w:space="0" w:color="auto" w:frame="1"/>
        </w:rPr>
        <w:t>ubuntu</w:t>
      </w:r>
      <w:proofErr w:type="spellEnd"/>
      <w:r w:rsidRPr="002077D3">
        <w:rPr>
          <w:rFonts w:eastAsia="Times New Roman" w:cs="Courier New"/>
          <w:color w:val="333333"/>
          <w:bdr w:val="none" w:sz="0" w:space="0" w:color="auto" w:frame="1"/>
        </w:rPr>
        <w:t>/</w:t>
      </w:r>
      <w:r w:rsidRPr="002077D3">
        <w:rPr>
          <w:rFonts w:eastAsia="Times New Roman" w:cs="Courier New"/>
          <w:color w:val="333333"/>
        </w:rPr>
        <w:t xml:space="preserve"> </w:t>
      </w:r>
      <w:r w:rsidRPr="002077D3">
        <w:rPr>
          <w:rFonts w:eastAsia="Times New Roman" w:cs="Courier New"/>
          <w:color w:val="333333"/>
        </w:rPr>
        <w:t>Fall2016Swe573NurErtem</w:t>
      </w:r>
      <w:r w:rsidRPr="002077D3">
        <w:rPr>
          <w:rFonts w:eastAsia="Times New Roman" w:cs="Courier New"/>
          <w:color w:val="333333"/>
          <w:bdr w:val="none" w:sz="0" w:space="0" w:color="auto" w:frame="1"/>
        </w:rPr>
        <w:t xml:space="preserve">/engine/manage.py </w:t>
      </w:r>
      <w:proofErr w:type="spellStart"/>
      <w:r w:rsidRPr="002077D3">
        <w:rPr>
          <w:rFonts w:eastAsia="Times New Roman" w:cs="Courier New"/>
          <w:color w:val="333333"/>
          <w:bdr w:val="none" w:sz="0" w:space="0" w:color="auto" w:frame="1"/>
        </w:rPr>
        <w:t>runserver</w:t>
      </w:r>
      <w:proofErr w:type="spellEnd"/>
      <w:r w:rsidRPr="002077D3">
        <w:rPr>
          <w:rFonts w:eastAsia="Times New Roman" w:cs="Courier New"/>
          <w:color w:val="333333"/>
          <w:bdr w:val="none" w:sz="0" w:space="0" w:color="auto" w:frame="1"/>
        </w:rPr>
        <w:t xml:space="preserve"> 0.0.0.0:88</w:t>
      </w:r>
    </w:p>
    <w:p w:rsidR="003B4E2A" w:rsidRPr="002077D3" w:rsidRDefault="003B4E2A" w:rsidP="003B4E2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bdr w:val="none" w:sz="0" w:space="0" w:color="auto" w:frame="1"/>
        </w:rPr>
      </w:pPr>
      <w:proofErr w:type="spellStart"/>
      <w:r w:rsidRPr="002077D3">
        <w:rPr>
          <w:rFonts w:eastAsia="Times New Roman" w:cs="Courier New"/>
          <w:color w:val="333333"/>
          <w:bdr w:val="none" w:sz="0" w:space="0" w:color="auto" w:frame="1"/>
        </w:rPr>
        <w:t>stdout_logfile</w:t>
      </w:r>
      <w:proofErr w:type="spellEnd"/>
      <w:r w:rsidRPr="002077D3">
        <w:rPr>
          <w:rFonts w:eastAsia="Times New Roman" w:cs="Courier New"/>
          <w:color w:val="333333"/>
          <w:bdr w:val="none" w:sz="0" w:space="0" w:color="auto" w:frame="1"/>
        </w:rPr>
        <w:t>=/</w:t>
      </w:r>
      <w:proofErr w:type="spellStart"/>
      <w:r w:rsidRPr="002077D3">
        <w:rPr>
          <w:rFonts w:eastAsia="Times New Roman" w:cs="Courier New"/>
          <w:color w:val="333333"/>
          <w:bdr w:val="none" w:sz="0" w:space="0" w:color="auto" w:frame="1"/>
        </w:rPr>
        <w:t>var</w:t>
      </w:r>
      <w:proofErr w:type="spellEnd"/>
      <w:r w:rsidRPr="002077D3">
        <w:rPr>
          <w:rFonts w:eastAsia="Times New Roman" w:cs="Courier New"/>
          <w:color w:val="333333"/>
          <w:bdr w:val="none" w:sz="0" w:space="0" w:color="auto" w:frame="1"/>
        </w:rPr>
        <w:t>/log/supervisor/engine.log</w:t>
      </w:r>
    </w:p>
    <w:p w:rsidR="003B4E2A" w:rsidRPr="003B4E2A" w:rsidRDefault="003B4E2A" w:rsidP="003B4E2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333333"/>
        </w:rPr>
      </w:pPr>
      <w:proofErr w:type="spellStart"/>
      <w:r w:rsidRPr="002077D3">
        <w:rPr>
          <w:rFonts w:eastAsia="Times New Roman" w:cs="Courier New"/>
          <w:color w:val="333333"/>
          <w:bdr w:val="none" w:sz="0" w:space="0" w:color="auto" w:frame="1"/>
        </w:rPr>
        <w:t>stderr_logfile</w:t>
      </w:r>
      <w:proofErr w:type="spellEnd"/>
      <w:r w:rsidRPr="002077D3">
        <w:rPr>
          <w:rFonts w:eastAsia="Times New Roman" w:cs="Courier New"/>
          <w:color w:val="333333"/>
          <w:bdr w:val="none" w:sz="0" w:space="0" w:color="auto" w:frame="1"/>
        </w:rPr>
        <w:t>=/</w:t>
      </w:r>
      <w:proofErr w:type="spellStart"/>
      <w:r w:rsidRPr="002077D3">
        <w:rPr>
          <w:rFonts w:eastAsia="Times New Roman" w:cs="Courier New"/>
          <w:color w:val="333333"/>
          <w:bdr w:val="none" w:sz="0" w:space="0" w:color="auto" w:frame="1"/>
        </w:rPr>
        <w:t>var</w:t>
      </w:r>
      <w:proofErr w:type="spellEnd"/>
      <w:r w:rsidRPr="002077D3">
        <w:rPr>
          <w:rFonts w:eastAsia="Times New Roman" w:cs="Courier New"/>
          <w:color w:val="333333"/>
          <w:bdr w:val="none" w:sz="0" w:space="0" w:color="auto" w:frame="1"/>
        </w:rPr>
        <w:t>/log/supervisor/</w:t>
      </w:r>
      <w:proofErr w:type="spellStart"/>
      <w:r w:rsidRPr="002077D3">
        <w:rPr>
          <w:rFonts w:eastAsia="Times New Roman" w:cs="Courier New"/>
          <w:color w:val="333333"/>
          <w:bdr w:val="none" w:sz="0" w:space="0" w:color="auto" w:frame="1"/>
        </w:rPr>
        <w:t>engine.error</w:t>
      </w:r>
      <w:proofErr w:type="spellEnd"/>
    </w:p>
    <w:p w:rsidR="003B4E2A" w:rsidRDefault="003B4E2A" w:rsidP="006C527D">
      <w:pPr>
        <w:rPr>
          <w:rFonts w:ascii="Consolas" w:hAnsi="Consolas"/>
          <w:color w:val="333333"/>
          <w:sz w:val="20"/>
          <w:szCs w:val="20"/>
        </w:rPr>
      </w:pPr>
    </w:p>
    <w:p w:rsidR="002077D3" w:rsidRDefault="002077D3" w:rsidP="006C527D">
      <w:pPr>
        <w:rPr>
          <w:rFonts w:ascii="Consolas" w:hAnsi="Consolas"/>
          <w:color w:val="333333"/>
          <w:sz w:val="20"/>
          <w:szCs w:val="20"/>
        </w:rPr>
      </w:pPr>
    </w:p>
    <w:p w:rsidR="002077D3" w:rsidRDefault="002077D3" w:rsidP="006C527D">
      <w:pPr>
        <w:rPr>
          <w:rFonts w:ascii="Consolas" w:hAnsi="Consolas"/>
          <w:color w:val="333333"/>
          <w:sz w:val="20"/>
          <w:szCs w:val="20"/>
        </w:rPr>
      </w:pPr>
    </w:p>
    <w:p w:rsidR="003B4E2A" w:rsidRPr="006C527D" w:rsidRDefault="003B4E2A" w:rsidP="006C527D"/>
    <w:p w:rsidR="00CC507F" w:rsidRPr="00CC507F" w:rsidRDefault="00CC507F" w:rsidP="00CC507F">
      <w:r w:rsidRPr="00CC507F">
        <w:tab/>
      </w:r>
    </w:p>
    <w:p w:rsidR="00CC507F" w:rsidRPr="00CC507F" w:rsidRDefault="00CC507F" w:rsidP="00CC507F"/>
    <w:p w:rsidR="00A10668" w:rsidRPr="00A10668" w:rsidRDefault="00A10668" w:rsidP="00A10668"/>
    <w:p w:rsidR="00C125BF" w:rsidRPr="00C125BF" w:rsidRDefault="00C125BF" w:rsidP="00C125BF">
      <w:pPr>
        <w:pStyle w:val="Heading1"/>
      </w:pPr>
      <w:bookmarkStart w:id="21" w:name="_Toc469966655"/>
      <w:r>
        <w:t>Test Documents</w:t>
      </w:r>
      <w:bookmarkEnd w:id="21"/>
    </w:p>
    <w:p w:rsidR="00E51659" w:rsidRDefault="00B76972" w:rsidP="00B76972">
      <w:pPr>
        <w:pStyle w:val="Heading3"/>
      </w:pPr>
      <w:bookmarkStart w:id="22" w:name="_Toc469966656"/>
      <w:r>
        <w:t>Simple UX and data storage test</w:t>
      </w:r>
      <w:bookmarkEnd w:id="22"/>
    </w:p>
    <w:p w:rsidR="00B76972" w:rsidRDefault="00B76972" w:rsidP="00B76972">
      <w:r>
        <w:t>The web app is able to store activities in the sqlite3 database.   It can be tested by running the app locally and checking the sqlite3 manager and reading the entries from the local copy as follows:</w:t>
      </w:r>
    </w:p>
    <w:p w:rsidR="00B76972" w:rsidRDefault="00B76972" w:rsidP="00B76972">
      <w:r>
        <w:rPr>
          <w:noProof/>
        </w:rPr>
        <w:drawing>
          <wp:inline distT="0" distB="0" distL="0" distR="0" wp14:anchorId="52A93D0C" wp14:editId="52F72545">
            <wp:extent cx="5486400" cy="3074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74670"/>
                    </a:xfrm>
                    <a:prstGeom prst="rect">
                      <a:avLst/>
                    </a:prstGeom>
                  </pic:spPr>
                </pic:pic>
              </a:graphicData>
            </a:graphic>
          </wp:inline>
        </w:drawing>
      </w:r>
    </w:p>
    <w:p w:rsidR="002077D3" w:rsidRDefault="002077D3" w:rsidP="00B76972"/>
    <w:p w:rsidR="002077D3" w:rsidRDefault="002077D3" w:rsidP="00B76972"/>
    <w:p w:rsidR="002077D3" w:rsidRDefault="002077D3" w:rsidP="00B76972"/>
    <w:p w:rsidR="002077D3" w:rsidRDefault="002077D3" w:rsidP="00B76972"/>
    <w:p w:rsidR="002077D3" w:rsidRDefault="002077D3" w:rsidP="00B76972"/>
    <w:p w:rsidR="002077D3" w:rsidRDefault="002077D3" w:rsidP="002077D3">
      <w:pPr>
        <w:pStyle w:val="Heading1"/>
      </w:pPr>
      <w:r>
        <w:lastRenderedPageBreak/>
        <w:t xml:space="preserve">Tools and technologies are learned from scratch and utilized: </w:t>
      </w:r>
    </w:p>
    <w:p w:rsidR="002077D3" w:rsidRPr="002077D3" w:rsidRDefault="002077D3" w:rsidP="002077D3">
      <w:pPr>
        <w:numPr>
          <w:ilvl w:val="0"/>
          <w:numId w:val="23"/>
        </w:numPr>
      </w:pPr>
      <w:r w:rsidRPr="002077D3">
        <w:t>Python 3: the language of the Django framework</w:t>
      </w:r>
    </w:p>
    <w:p w:rsidR="002077D3" w:rsidRPr="002077D3" w:rsidRDefault="002077D3" w:rsidP="002077D3">
      <w:pPr>
        <w:numPr>
          <w:ilvl w:val="0"/>
          <w:numId w:val="23"/>
        </w:numPr>
      </w:pPr>
      <w:r w:rsidRPr="002077D3">
        <w:t>Django 1.10.4: web framework</w:t>
      </w:r>
    </w:p>
    <w:p w:rsidR="002077D3" w:rsidRPr="002077D3" w:rsidRDefault="002077D3" w:rsidP="002077D3">
      <w:pPr>
        <w:numPr>
          <w:ilvl w:val="0"/>
          <w:numId w:val="23"/>
        </w:numPr>
      </w:pPr>
      <w:r w:rsidRPr="002077D3">
        <w:t>SQLite: default DB of Django is used</w:t>
      </w:r>
    </w:p>
    <w:p w:rsidR="002077D3" w:rsidRPr="002077D3" w:rsidRDefault="002077D3" w:rsidP="002077D3">
      <w:pPr>
        <w:numPr>
          <w:ilvl w:val="0"/>
          <w:numId w:val="23"/>
        </w:numPr>
      </w:pPr>
      <w:r w:rsidRPr="002077D3">
        <w:t>Zen Hub: time management tool</w:t>
      </w:r>
    </w:p>
    <w:p w:rsidR="002077D3" w:rsidRPr="002077D3" w:rsidRDefault="002077D3" w:rsidP="002077D3">
      <w:pPr>
        <w:numPr>
          <w:ilvl w:val="0"/>
          <w:numId w:val="23"/>
        </w:numPr>
      </w:pPr>
      <w:r w:rsidRPr="002077D3">
        <w:t>MS Project 2016: Project management tool</w:t>
      </w:r>
    </w:p>
    <w:p w:rsidR="002077D3" w:rsidRPr="002077D3" w:rsidRDefault="002077D3" w:rsidP="002077D3">
      <w:pPr>
        <w:numPr>
          <w:ilvl w:val="0"/>
          <w:numId w:val="23"/>
        </w:numPr>
      </w:pPr>
      <w:proofErr w:type="spellStart"/>
      <w:r w:rsidRPr="002077D3">
        <w:t>GitHUb</w:t>
      </w:r>
      <w:proofErr w:type="spellEnd"/>
      <w:r w:rsidRPr="002077D3">
        <w:t xml:space="preserve"> tags, issues utilized as tasks, milestones in line with the project plan</w:t>
      </w:r>
    </w:p>
    <w:p w:rsidR="002077D3" w:rsidRPr="002077D3" w:rsidRDefault="002077D3" w:rsidP="002077D3">
      <w:pPr>
        <w:numPr>
          <w:ilvl w:val="0"/>
          <w:numId w:val="23"/>
        </w:numPr>
      </w:pPr>
      <w:proofErr w:type="spellStart"/>
      <w:r w:rsidRPr="002077D3">
        <w:t>DrawIO</w:t>
      </w:r>
      <w:proofErr w:type="spellEnd"/>
      <w:r w:rsidRPr="002077D3">
        <w:t>: mockups and SDD diagrams</w:t>
      </w:r>
    </w:p>
    <w:p w:rsidR="002077D3" w:rsidRPr="002077D3" w:rsidRDefault="002077D3" w:rsidP="002077D3">
      <w:pPr>
        <w:numPr>
          <w:ilvl w:val="0"/>
          <w:numId w:val="23"/>
        </w:numPr>
      </w:pPr>
      <w:proofErr w:type="spellStart"/>
      <w:r w:rsidRPr="002077D3">
        <w:t>PyCharm</w:t>
      </w:r>
      <w:proofErr w:type="spellEnd"/>
      <w:r w:rsidRPr="002077D3">
        <w:t>: IDE for Dj</w:t>
      </w:r>
      <w:r>
        <w:t>ango environment back end devel</w:t>
      </w:r>
      <w:r w:rsidRPr="002077D3">
        <w:t>opment</w:t>
      </w:r>
    </w:p>
    <w:p w:rsidR="002077D3" w:rsidRPr="002077D3" w:rsidRDefault="002077D3" w:rsidP="002077D3">
      <w:pPr>
        <w:numPr>
          <w:ilvl w:val="0"/>
          <w:numId w:val="23"/>
        </w:numPr>
      </w:pPr>
      <w:r w:rsidRPr="002077D3">
        <w:t xml:space="preserve">WebStorm: IDE for HTML, </w:t>
      </w:r>
      <w:proofErr w:type="spellStart"/>
      <w:r w:rsidRPr="002077D3">
        <w:t>Javascript,CSS</w:t>
      </w:r>
      <w:proofErr w:type="spellEnd"/>
      <w:r w:rsidRPr="002077D3">
        <w:t xml:space="preserve">, ajax </w:t>
      </w:r>
      <w:proofErr w:type="spellStart"/>
      <w:r w:rsidRPr="002077D3">
        <w:t>etc</w:t>
      </w:r>
      <w:proofErr w:type="spellEnd"/>
      <w:r w:rsidRPr="002077D3">
        <w:t xml:space="preserve"> front end development</w:t>
      </w:r>
    </w:p>
    <w:p w:rsidR="002077D3" w:rsidRPr="002077D3" w:rsidRDefault="002077D3" w:rsidP="002077D3">
      <w:pPr>
        <w:numPr>
          <w:ilvl w:val="0"/>
          <w:numId w:val="23"/>
        </w:numPr>
      </w:pPr>
      <w:r w:rsidRPr="002077D3">
        <w:t>Postman: RESTful API browser</w:t>
      </w:r>
    </w:p>
    <w:p w:rsidR="002077D3" w:rsidRPr="002077D3" w:rsidRDefault="002077D3" w:rsidP="002077D3">
      <w:pPr>
        <w:numPr>
          <w:ilvl w:val="0"/>
          <w:numId w:val="23"/>
        </w:numPr>
      </w:pPr>
      <w:r w:rsidRPr="002077D3">
        <w:t xml:space="preserve">GitHub Desktop: to push and pull local dev files to </w:t>
      </w:r>
      <w:proofErr w:type="spellStart"/>
      <w:r w:rsidRPr="002077D3">
        <w:t>github</w:t>
      </w:r>
      <w:proofErr w:type="spellEnd"/>
    </w:p>
    <w:p w:rsidR="002077D3" w:rsidRPr="002077D3" w:rsidRDefault="002077D3" w:rsidP="002077D3">
      <w:pPr>
        <w:numPr>
          <w:ilvl w:val="0"/>
          <w:numId w:val="23"/>
        </w:numPr>
      </w:pPr>
      <w:r w:rsidRPr="002077D3">
        <w:t xml:space="preserve">PIP 9.0.1: </w:t>
      </w:r>
      <w:proofErr w:type="spellStart"/>
      <w:r w:rsidRPr="002077D3">
        <w:t>pyhton</w:t>
      </w:r>
      <w:proofErr w:type="spellEnd"/>
      <w:r w:rsidRPr="002077D3">
        <w:t xml:space="preserve"> package index</w:t>
      </w:r>
    </w:p>
    <w:p w:rsidR="002077D3" w:rsidRPr="002077D3" w:rsidRDefault="002077D3" w:rsidP="002077D3">
      <w:pPr>
        <w:numPr>
          <w:ilvl w:val="0"/>
          <w:numId w:val="23"/>
        </w:numPr>
      </w:pPr>
      <w:r w:rsidRPr="002077D3">
        <w:t>GIT: command line interface for version control</w:t>
      </w:r>
    </w:p>
    <w:p w:rsidR="002077D3" w:rsidRPr="002077D3" w:rsidRDefault="002077D3" w:rsidP="002077D3">
      <w:pPr>
        <w:numPr>
          <w:ilvl w:val="0"/>
          <w:numId w:val="23"/>
        </w:numPr>
      </w:pPr>
      <w:proofErr w:type="spellStart"/>
      <w:r w:rsidRPr="002077D3">
        <w:t>PuttyGen</w:t>
      </w:r>
      <w:proofErr w:type="spellEnd"/>
      <w:r w:rsidRPr="002077D3">
        <w:t xml:space="preserve"> SSH key generator utility: AWS </w:t>
      </w:r>
      <w:proofErr w:type="spellStart"/>
      <w:r w:rsidRPr="002077D3">
        <w:t>pem</w:t>
      </w:r>
      <w:proofErr w:type="spellEnd"/>
      <w:r w:rsidRPr="002077D3">
        <w:t xml:space="preserve"> to </w:t>
      </w:r>
      <w:proofErr w:type="spellStart"/>
      <w:r w:rsidRPr="002077D3">
        <w:t>pkk</w:t>
      </w:r>
      <w:proofErr w:type="spellEnd"/>
      <w:r w:rsidRPr="002077D3">
        <w:t xml:space="preserve"> conversion on windows</w:t>
      </w:r>
    </w:p>
    <w:p w:rsidR="002077D3" w:rsidRPr="002077D3" w:rsidRDefault="002077D3" w:rsidP="002077D3">
      <w:pPr>
        <w:numPr>
          <w:ilvl w:val="0"/>
          <w:numId w:val="23"/>
        </w:numPr>
      </w:pPr>
      <w:r w:rsidRPr="002077D3">
        <w:t>Putty: connecting to the AWS web server</w:t>
      </w:r>
    </w:p>
    <w:p w:rsidR="002077D3" w:rsidRPr="002077D3" w:rsidRDefault="002077D3" w:rsidP="002077D3">
      <w:pPr>
        <w:numPr>
          <w:ilvl w:val="0"/>
          <w:numId w:val="23"/>
        </w:numPr>
      </w:pPr>
      <w:proofErr w:type="spellStart"/>
      <w:r w:rsidRPr="002077D3">
        <w:t>WinSCP</w:t>
      </w:r>
      <w:proofErr w:type="spellEnd"/>
      <w:r w:rsidRPr="002077D3">
        <w:t>: synch files between AWS and local</w:t>
      </w:r>
    </w:p>
    <w:p w:rsidR="002077D3" w:rsidRPr="002077D3" w:rsidRDefault="002077D3" w:rsidP="002077D3">
      <w:pPr>
        <w:numPr>
          <w:ilvl w:val="0"/>
          <w:numId w:val="23"/>
        </w:numPr>
      </w:pPr>
      <w:r w:rsidRPr="002077D3">
        <w:t>AWS web interface: deployment environment: EC2, VPC, IAM, CODEDEPLOY</w:t>
      </w:r>
    </w:p>
    <w:p w:rsidR="002077D3" w:rsidRPr="002077D3" w:rsidRDefault="002077D3" w:rsidP="002077D3">
      <w:pPr>
        <w:numPr>
          <w:ilvl w:val="0"/>
          <w:numId w:val="23"/>
        </w:numPr>
      </w:pPr>
      <w:r w:rsidRPr="002077D3">
        <w:t>AWS Command Line Interface</w:t>
      </w:r>
    </w:p>
    <w:p w:rsidR="002077D3" w:rsidRPr="002077D3" w:rsidRDefault="002077D3" w:rsidP="002077D3">
      <w:pPr>
        <w:numPr>
          <w:ilvl w:val="0"/>
          <w:numId w:val="23"/>
        </w:numPr>
      </w:pPr>
      <w:r w:rsidRPr="002077D3">
        <w:t>Under AWS: Ubuntu 16.04</w:t>
      </w:r>
    </w:p>
    <w:p w:rsidR="002077D3" w:rsidRPr="002077D3" w:rsidRDefault="002077D3" w:rsidP="002077D3">
      <w:pPr>
        <w:numPr>
          <w:ilvl w:val="0"/>
          <w:numId w:val="23"/>
        </w:numPr>
      </w:pPr>
      <w:r w:rsidRPr="002077D3">
        <w:t>Under AWS: Apache2</w:t>
      </w:r>
    </w:p>
    <w:p w:rsidR="002077D3" w:rsidRPr="002077D3" w:rsidRDefault="002077D3" w:rsidP="002077D3">
      <w:pPr>
        <w:numPr>
          <w:ilvl w:val="0"/>
          <w:numId w:val="23"/>
        </w:numPr>
      </w:pPr>
      <w:proofErr w:type="spellStart"/>
      <w:r>
        <w:t>Virtualenv</w:t>
      </w:r>
      <w:proofErr w:type="spellEnd"/>
      <w:r>
        <w:t xml:space="preserve"> for Django </w:t>
      </w:r>
      <w:bookmarkStart w:id="23" w:name="_GoBack"/>
      <w:bookmarkEnd w:id="23"/>
    </w:p>
    <w:sectPr w:rsidR="002077D3" w:rsidRPr="002077D3">
      <w:footerReference w:type="default" r:id="rId3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65E3" w:rsidRDefault="003165E3" w:rsidP="00C6554A">
      <w:pPr>
        <w:spacing w:before="0" w:after="0" w:line="240" w:lineRule="auto"/>
      </w:pPr>
      <w:r>
        <w:separator/>
      </w:r>
    </w:p>
  </w:endnote>
  <w:endnote w:type="continuationSeparator" w:id="0">
    <w:p w:rsidR="003165E3" w:rsidRDefault="003165E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659" w:rsidRDefault="00ED7C44">
    <w:pPr>
      <w:pStyle w:val="Footer"/>
    </w:pPr>
    <w:r>
      <w:t xml:space="preserve">Page </w:t>
    </w:r>
    <w:r>
      <w:fldChar w:fldCharType="begin"/>
    </w:r>
    <w:r>
      <w:instrText xml:space="preserve"> PAGE  \* Arabic  \* MERGEFORMAT </w:instrText>
    </w:r>
    <w:r>
      <w:fldChar w:fldCharType="separate"/>
    </w:r>
    <w:r w:rsidR="002077D3">
      <w:rPr>
        <w:noProof/>
      </w:rPr>
      <w:t>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65E3" w:rsidRDefault="003165E3" w:rsidP="00C6554A">
      <w:pPr>
        <w:spacing w:before="0" w:after="0" w:line="240" w:lineRule="auto"/>
      </w:pPr>
      <w:r>
        <w:separator/>
      </w:r>
    </w:p>
  </w:footnote>
  <w:footnote w:type="continuationSeparator" w:id="0">
    <w:p w:rsidR="003165E3" w:rsidRDefault="003165E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2C81"/>
      </v:shape>
    </w:pict>
  </w:numPicBullet>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D514A0"/>
    <w:multiLevelType w:val="hybridMultilevel"/>
    <w:tmpl w:val="F3A47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5330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0FF75AD"/>
    <w:multiLevelType w:val="multilevel"/>
    <w:tmpl w:val="9FB67A92"/>
    <w:lvl w:ilvl="0">
      <w:start w:val="1"/>
      <w:numFmt w:val="bullet"/>
      <w:lvlText w:val=""/>
      <w:lvlPicBulletId w:val="0"/>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366D76"/>
    <w:multiLevelType w:val="hybridMultilevel"/>
    <w:tmpl w:val="2438B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6981A16"/>
    <w:multiLevelType w:val="multilevel"/>
    <w:tmpl w:val="E4C294D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70CE52D2"/>
    <w:multiLevelType w:val="multilevel"/>
    <w:tmpl w:val="38FA4746"/>
    <w:lvl w:ilvl="0">
      <w:start w:val="1"/>
      <w:numFmt w:val="decimal"/>
      <w:lvlText w:val="%1."/>
      <w:lvlJc w:val="left"/>
      <w:pPr>
        <w:tabs>
          <w:tab w:val="num" w:pos="1080"/>
        </w:tabs>
        <w:ind w:left="1080" w:hanging="360"/>
      </w:pPr>
      <w:rPr>
        <w:rFonts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712434DA"/>
    <w:multiLevelType w:val="multilevel"/>
    <w:tmpl w:val="B9E4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8"/>
  </w:num>
  <w:num w:numId="18">
    <w:abstractNumId w:val="16"/>
  </w:num>
  <w:num w:numId="19">
    <w:abstractNumId w:val="16"/>
  </w:num>
  <w:num w:numId="20">
    <w:abstractNumId w:val="17"/>
  </w:num>
  <w:num w:numId="21">
    <w:abstractNumId w:val="14"/>
  </w:num>
  <w:num w:numId="22">
    <w:abstractNumId w:val="1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5BF"/>
    <w:rsid w:val="001950D3"/>
    <w:rsid w:val="001A3390"/>
    <w:rsid w:val="002077D3"/>
    <w:rsid w:val="002554CD"/>
    <w:rsid w:val="00293B83"/>
    <w:rsid w:val="002B4294"/>
    <w:rsid w:val="002C1B93"/>
    <w:rsid w:val="003165E3"/>
    <w:rsid w:val="00333D0D"/>
    <w:rsid w:val="003B4E2A"/>
    <w:rsid w:val="003C1507"/>
    <w:rsid w:val="00475CD2"/>
    <w:rsid w:val="004A7D2B"/>
    <w:rsid w:val="004C049F"/>
    <w:rsid w:val="005000E2"/>
    <w:rsid w:val="00584E88"/>
    <w:rsid w:val="005F4267"/>
    <w:rsid w:val="006546C1"/>
    <w:rsid w:val="006A3CE7"/>
    <w:rsid w:val="006C527D"/>
    <w:rsid w:val="007258D4"/>
    <w:rsid w:val="00785897"/>
    <w:rsid w:val="007E7677"/>
    <w:rsid w:val="007F5962"/>
    <w:rsid w:val="00A03894"/>
    <w:rsid w:val="00A10668"/>
    <w:rsid w:val="00A17978"/>
    <w:rsid w:val="00AC6617"/>
    <w:rsid w:val="00B76972"/>
    <w:rsid w:val="00C125BF"/>
    <w:rsid w:val="00C6554A"/>
    <w:rsid w:val="00CC507F"/>
    <w:rsid w:val="00E51659"/>
    <w:rsid w:val="00E831DC"/>
    <w:rsid w:val="00E87002"/>
    <w:rsid w:val="00ED2C01"/>
    <w:rsid w:val="00ED7C44"/>
    <w:rsid w:val="00F06D8A"/>
    <w:rsid w:val="00F11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78CC5E"/>
  <w15:chartTrackingRefBased/>
  <w15:docId w15:val="{765819C7-73B2-4112-8AB7-C45A0A2A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C125BF"/>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C125BF"/>
    <w:pPr>
      <w:spacing w:after="100"/>
      <w:ind w:left="220"/>
    </w:pPr>
  </w:style>
  <w:style w:type="paragraph" w:styleId="TOC1">
    <w:name w:val="toc 1"/>
    <w:basedOn w:val="Normal"/>
    <w:next w:val="Normal"/>
    <w:autoRedefine/>
    <w:uiPriority w:val="39"/>
    <w:unhideWhenUsed/>
    <w:rsid w:val="00A03894"/>
    <w:pPr>
      <w:spacing w:after="100"/>
    </w:pPr>
  </w:style>
  <w:style w:type="paragraph" w:styleId="ListParagraph">
    <w:name w:val="List Paragraph"/>
    <w:basedOn w:val="Normal"/>
    <w:uiPriority w:val="34"/>
    <w:qFormat/>
    <w:rsid w:val="00A10668"/>
    <w:pPr>
      <w:spacing w:before="0" w:after="160" w:line="259" w:lineRule="auto"/>
      <w:ind w:left="720"/>
      <w:contextualSpacing/>
    </w:pPr>
    <w:rPr>
      <w:rFonts w:ascii="Times New Roman" w:hAnsi="Times New Roman"/>
      <w:color w:val="auto"/>
      <w:szCs w:val="22"/>
    </w:rPr>
  </w:style>
  <w:style w:type="paragraph" w:styleId="TOC3">
    <w:name w:val="toc 3"/>
    <w:basedOn w:val="Normal"/>
    <w:next w:val="Normal"/>
    <w:autoRedefine/>
    <w:uiPriority w:val="39"/>
    <w:unhideWhenUsed/>
    <w:rsid w:val="00785897"/>
    <w:pPr>
      <w:spacing w:after="100"/>
      <w:ind w:left="480"/>
    </w:pPr>
  </w:style>
  <w:style w:type="character" w:customStyle="1" w:styleId="pl-c1">
    <w:name w:val="pl-c1"/>
    <w:basedOn w:val="DefaultParagraphFont"/>
    <w:rsid w:val="00E87002"/>
  </w:style>
  <w:style w:type="character" w:customStyle="1" w:styleId="pl-c">
    <w:name w:val="pl-c"/>
    <w:basedOn w:val="DefaultParagraphFont"/>
    <w:rsid w:val="00E870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93850">
      <w:bodyDiv w:val="1"/>
      <w:marLeft w:val="0"/>
      <w:marRight w:val="0"/>
      <w:marTop w:val="0"/>
      <w:marBottom w:val="0"/>
      <w:divBdr>
        <w:top w:val="none" w:sz="0" w:space="0" w:color="auto"/>
        <w:left w:val="none" w:sz="0" w:space="0" w:color="auto"/>
        <w:bottom w:val="none" w:sz="0" w:space="0" w:color="auto"/>
        <w:right w:val="none" w:sz="0" w:space="0" w:color="auto"/>
      </w:divBdr>
    </w:div>
    <w:div w:id="234168927">
      <w:bodyDiv w:val="1"/>
      <w:marLeft w:val="0"/>
      <w:marRight w:val="0"/>
      <w:marTop w:val="0"/>
      <w:marBottom w:val="0"/>
      <w:divBdr>
        <w:top w:val="none" w:sz="0" w:space="0" w:color="auto"/>
        <w:left w:val="none" w:sz="0" w:space="0" w:color="auto"/>
        <w:bottom w:val="none" w:sz="0" w:space="0" w:color="auto"/>
        <w:right w:val="none" w:sz="0" w:space="0" w:color="auto"/>
      </w:divBdr>
    </w:div>
    <w:div w:id="769545861">
      <w:bodyDiv w:val="1"/>
      <w:marLeft w:val="0"/>
      <w:marRight w:val="0"/>
      <w:marTop w:val="0"/>
      <w:marBottom w:val="0"/>
      <w:divBdr>
        <w:top w:val="none" w:sz="0" w:space="0" w:color="auto"/>
        <w:left w:val="none" w:sz="0" w:space="0" w:color="auto"/>
        <w:bottom w:val="none" w:sz="0" w:space="0" w:color="auto"/>
        <w:right w:val="none" w:sz="0" w:space="0" w:color="auto"/>
      </w:divBdr>
    </w:div>
    <w:div w:id="1222404469">
      <w:bodyDiv w:val="1"/>
      <w:marLeft w:val="0"/>
      <w:marRight w:val="0"/>
      <w:marTop w:val="0"/>
      <w:marBottom w:val="0"/>
      <w:divBdr>
        <w:top w:val="none" w:sz="0" w:space="0" w:color="auto"/>
        <w:left w:val="none" w:sz="0" w:space="0" w:color="auto"/>
        <w:bottom w:val="none" w:sz="0" w:space="0" w:color="auto"/>
        <w:right w:val="none" w:sz="0" w:space="0" w:color="auto"/>
      </w:divBdr>
    </w:div>
    <w:div w:id="1319723070">
      <w:bodyDiv w:val="1"/>
      <w:marLeft w:val="0"/>
      <w:marRight w:val="0"/>
      <w:marTop w:val="0"/>
      <w:marBottom w:val="0"/>
      <w:divBdr>
        <w:top w:val="none" w:sz="0" w:space="0" w:color="auto"/>
        <w:left w:val="none" w:sz="0" w:space="0" w:color="auto"/>
        <w:bottom w:val="none" w:sz="0" w:space="0" w:color="auto"/>
        <w:right w:val="none" w:sz="0" w:space="0" w:color="auto"/>
      </w:divBdr>
    </w:div>
    <w:div w:id="1404066401">
      <w:bodyDiv w:val="1"/>
      <w:marLeft w:val="0"/>
      <w:marRight w:val="0"/>
      <w:marTop w:val="0"/>
      <w:marBottom w:val="0"/>
      <w:divBdr>
        <w:top w:val="none" w:sz="0" w:space="0" w:color="auto"/>
        <w:left w:val="none" w:sz="0" w:space="0" w:color="auto"/>
        <w:bottom w:val="none" w:sz="0" w:space="0" w:color="auto"/>
        <w:right w:val="none" w:sz="0" w:space="0" w:color="auto"/>
      </w:divBdr>
    </w:div>
    <w:div w:id="177774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ubuntu@ec2-52-212-251-22.eu-west-1.compute.amazonaws.com"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eu-west-1.console.aws.amazon.com/ec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52.212.251.22:88/"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eu-west-1.console.aws.amazon.com/vpc/home" TargetMode="External"/><Relationship Id="rId4" Type="http://schemas.openxmlformats.org/officeDocument/2006/relationships/settings" Target="settings.xml"/><Relationship Id="rId9" Type="http://schemas.openxmlformats.org/officeDocument/2006/relationships/hyperlink" Target="https://1drv.ms/f/s!AjsBLtiXHuuRgrQSwE4OVFnDDqga1Q" TargetMode="External"/><Relationship Id="rId14" Type="http://schemas.openxmlformats.org/officeDocument/2006/relationships/hyperlink" Target="mailto:name@domain.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3.png"/><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te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AEF"/>
    <w:rsid w:val="0052334F"/>
    <w:rsid w:val="005B5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360EDBDD9F49509CA4D23AC24D7C45">
    <w:name w:val="C8360EDBDD9F49509CA4D23AC24D7C45"/>
  </w:style>
  <w:style w:type="paragraph" w:customStyle="1" w:styleId="183A0989AA0C4CAB892A693A515B4193">
    <w:name w:val="183A0989AA0C4CAB892A693A515B4193"/>
  </w:style>
  <w:style w:type="paragraph" w:customStyle="1" w:styleId="CC7B5A2F54EC419CA22B3D539BA65C8E">
    <w:name w:val="CC7B5A2F54EC419CA22B3D539BA65C8E"/>
  </w:style>
  <w:style w:type="paragraph" w:customStyle="1" w:styleId="ADDEA8929C9B495BA62ECD5994F2C145">
    <w:name w:val="ADDEA8929C9B495BA62ECD5994F2C145"/>
  </w:style>
  <w:style w:type="paragraph" w:customStyle="1" w:styleId="F676F5BD8934479A8F4CBB69CE52FE48">
    <w:name w:val="F676F5BD8934479A8F4CBB69CE52FE48"/>
  </w:style>
  <w:style w:type="paragraph" w:customStyle="1" w:styleId="82289AC734AB4795B0C1B5A5C9479B16">
    <w:name w:val="82289AC734AB4795B0C1B5A5C9479B16"/>
  </w:style>
  <w:style w:type="paragraph" w:customStyle="1" w:styleId="3435AF06850543ADBDEDC2F7EA76F2D4">
    <w:name w:val="3435AF06850543ADBDEDC2F7EA76F2D4"/>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rPr>
  </w:style>
  <w:style w:type="paragraph" w:customStyle="1" w:styleId="DADA276CBAA2418D9DC89264B53ED256">
    <w:name w:val="DADA276CBAA2418D9DC89264B53ED256"/>
  </w:style>
  <w:style w:type="paragraph" w:customStyle="1" w:styleId="D316D7977C8D4441B6B519DF1CB89F94">
    <w:name w:val="D316D7977C8D4441B6B519DF1CB89F94"/>
  </w:style>
  <w:style w:type="paragraph" w:customStyle="1" w:styleId="AB29077ED30D4BF785682A1DA404A737">
    <w:name w:val="AB29077ED30D4BF785682A1DA404A7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519E30-D124-495B-910F-6C546154C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8</TotalTime>
  <Pages>26</Pages>
  <Words>2095</Words>
  <Characters>11948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Ertem Unden</dc:creator>
  <cp:keywords/>
  <dc:description/>
  <cp:lastModifiedBy>Nur Ertem Unden</cp:lastModifiedBy>
  <cp:revision>3</cp:revision>
  <dcterms:created xsi:type="dcterms:W3CDTF">2016-12-20T00:06:00Z</dcterms:created>
  <dcterms:modified xsi:type="dcterms:W3CDTF">2016-12-20T00:13:00Z</dcterms:modified>
</cp:coreProperties>
</file>